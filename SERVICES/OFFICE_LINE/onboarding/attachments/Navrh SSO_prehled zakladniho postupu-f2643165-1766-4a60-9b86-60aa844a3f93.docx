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7A3A" w14:textId="458EA452" w:rsidR="00F05BCD" w:rsidRPr="009A22B6" w:rsidRDefault="0007020C" w:rsidP="002F0C6F">
      <w:pPr>
        <w:pStyle w:val="09Titulnlist-titul"/>
        <w:keepNext w:val="0"/>
        <w:keepLines w:val="0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Návrh SSO</w:t>
      </w:r>
    </w:p>
    <w:p w14:paraId="48DBC2FC" w14:textId="7960DF89" w:rsidR="00F05BCD" w:rsidRPr="0007020C" w:rsidRDefault="0007020C" w:rsidP="002F0C6F">
      <w:pPr>
        <w:pStyle w:val="09Titulnlist-podtitul"/>
        <w:keepNext w:val="0"/>
        <w:keepLines w:val="0"/>
        <w:rPr>
          <w:lang w:val="pl-PL"/>
        </w:rPr>
      </w:pPr>
      <w:r w:rsidRPr="0007020C">
        <w:rPr>
          <w:lang w:val="pl-PL"/>
        </w:rPr>
        <w:t xml:space="preserve">Popis </w:t>
      </w:r>
      <w:proofErr w:type="spellStart"/>
      <w:r w:rsidRPr="0007020C">
        <w:rPr>
          <w:lang w:val="pl-PL"/>
        </w:rPr>
        <w:t>základníh</w:t>
      </w:r>
      <w:r>
        <w:rPr>
          <w:lang w:val="pl-PL"/>
        </w:rPr>
        <w:t>o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postupu</w:t>
      </w:r>
      <w:proofErr w:type="spellEnd"/>
    </w:p>
    <w:p w14:paraId="31D41510" w14:textId="77777777" w:rsidR="0020013C" w:rsidRPr="00CF73B9" w:rsidRDefault="00DE77EE" w:rsidP="002F0C6F">
      <w:pPr>
        <w:pStyle w:val="09dajvtiri"/>
        <w:keepNext w:val="0"/>
        <w:keepLines w:val="0"/>
        <w:widowControl w:val="0"/>
      </w:pPr>
      <w:r w:rsidRPr="00CF73B9">
        <w:rPr>
          <w:rStyle w:val="09dajvtiri-tun"/>
        </w:rPr>
        <w:t>Autor</w:t>
      </w:r>
      <w:r w:rsidRPr="00CF73B9">
        <w:tab/>
      </w:r>
      <w:r w:rsidR="0012527B" w:rsidRPr="00CF73B9">
        <w:t>A &amp;&amp; L soft, s. r. o</w:t>
      </w:r>
      <w:r w:rsidR="00556C7E" w:rsidRPr="00CF73B9">
        <w:t>.</w:t>
      </w:r>
    </w:p>
    <w:p w14:paraId="3038E6A6" w14:textId="77777777" w:rsidR="00DE77EE" w:rsidRPr="00CF73B9" w:rsidRDefault="00DE77EE" w:rsidP="002F0C6F">
      <w:pPr>
        <w:pStyle w:val="09dajvtiri"/>
        <w:keepNext w:val="0"/>
        <w:keepLines w:val="0"/>
        <w:widowControl w:val="0"/>
      </w:pPr>
      <w:r w:rsidRPr="00CF73B9">
        <w:rPr>
          <w:rStyle w:val="09dajvtiri-tun"/>
        </w:rPr>
        <w:t>Ver</w:t>
      </w:r>
      <w:r w:rsidR="008606BB" w:rsidRPr="00CF73B9">
        <w:rPr>
          <w:rStyle w:val="09dajvtiri-tun"/>
        </w:rPr>
        <w:t>ze</w:t>
      </w:r>
      <w:r w:rsidRPr="00CF73B9">
        <w:tab/>
      </w:r>
      <w:r w:rsidR="002A0305" w:rsidRPr="00CF73B9">
        <w:t>1</w:t>
      </w:r>
      <w:r w:rsidR="00E76AA9" w:rsidRPr="00CF73B9">
        <w:t>.0</w:t>
      </w:r>
    </w:p>
    <w:p w14:paraId="11F52DFF" w14:textId="65C9022F" w:rsidR="00DE77EE" w:rsidRPr="00CF73B9" w:rsidRDefault="00DE77EE" w:rsidP="002F0C6F">
      <w:pPr>
        <w:pStyle w:val="09dajvtiri"/>
        <w:keepNext w:val="0"/>
        <w:keepLines w:val="0"/>
        <w:widowControl w:val="0"/>
        <w:rPr>
          <w:rFonts w:ascii="Tahoma" w:hAnsi="Tahoma" w:cs="Tahoma"/>
        </w:rPr>
      </w:pPr>
      <w:r w:rsidRPr="00CF73B9">
        <w:rPr>
          <w:rStyle w:val="09dajvtiri-tun"/>
        </w:rPr>
        <w:t>Copyright</w:t>
      </w:r>
      <w:r w:rsidRPr="00CF73B9">
        <w:tab/>
      </w:r>
      <w:r w:rsidR="00AD2569" w:rsidRPr="00CF73B9">
        <w:t xml:space="preserve">© </w:t>
      </w:r>
      <w:r w:rsidR="00AD2569" w:rsidRPr="00CF73B9">
        <w:rPr>
          <w:rFonts w:ascii="Tahoma" w:hAnsi="Tahoma" w:cs="Tahoma"/>
        </w:rPr>
        <w:fldChar w:fldCharType="begin"/>
      </w:r>
      <w:r w:rsidR="00AD2569" w:rsidRPr="00CF73B9">
        <w:rPr>
          <w:rFonts w:ascii="Tahoma" w:hAnsi="Tahoma" w:cs="Tahoma"/>
        </w:rPr>
        <w:instrText xml:space="preserve"> DATE \@ "yyyy" </w:instrText>
      </w:r>
      <w:r w:rsidR="00AD2569" w:rsidRPr="00CF73B9">
        <w:rPr>
          <w:rFonts w:ascii="Tahoma" w:hAnsi="Tahoma" w:cs="Tahoma"/>
        </w:rPr>
        <w:fldChar w:fldCharType="separate"/>
      </w:r>
      <w:r w:rsidR="00210D20">
        <w:rPr>
          <w:rFonts w:ascii="Tahoma" w:hAnsi="Tahoma" w:cs="Tahoma"/>
          <w:noProof/>
        </w:rPr>
        <w:t>2026</w:t>
      </w:r>
      <w:r w:rsidR="00AD2569" w:rsidRPr="00CF73B9">
        <w:rPr>
          <w:rFonts w:ascii="Tahoma" w:hAnsi="Tahoma" w:cs="Tahoma"/>
        </w:rPr>
        <w:fldChar w:fldCharType="end"/>
      </w:r>
      <w:r w:rsidR="00FB4EBA" w:rsidRPr="00CF73B9">
        <w:rPr>
          <w:rFonts w:ascii="Tahoma" w:hAnsi="Tahoma" w:cs="Tahoma"/>
        </w:rPr>
        <w:fldChar w:fldCharType="begin"/>
      </w:r>
      <w:r w:rsidR="00FB4EBA" w:rsidRPr="00CF73B9">
        <w:rPr>
          <w:rFonts w:ascii="Tahoma" w:hAnsi="Tahoma" w:cs="Tahoma"/>
        </w:rPr>
        <w:instrText xml:space="preserve"> MACROBUTTON  AdresaWww </w:instrText>
      </w:r>
      <w:r w:rsidR="00FB4EBA" w:rsidRPr="00CF73B9">
        <w:rPr>
          <w:rFonts w:ascii="Tahoma" w:hAnsi="Tahoma" w:cs="Tahoma"/>
        </w:rPr>
        <w:fldChar w:fldCharType="end"/>
      </w:r>
      <w:r w:rsidR="00AD2569" w:rsidRPr="00CF73B9">
        <w:rPr>
          <w:rFonts w:ascii="Tahoma" w:hAnsi="Tahoma" w:cs="Tahoma"/>
        </w:rPr>
        <w:t xml:space="preserve"> </w:t>
      </w:r>
      <w:r w:rsidR="00AD2569" w:rsidRPr="00CF73B9">
        <w:rPr>
          <w:rFonts w:ascii="Tahoma" w:hAnsi="Tahoma" w:cs="Tahoma"/>
        </w:rPr>
        <w:fldChar w:fldCharType="begin"/>
      </w:r>
      <w:r w:rsidR="00FB0CB4" w:rsidRPr="00CF73B9">
        <w:instrText xml:space="preserve"> DOCPROPERTY  Company \* MERGEFORMAT </w:instrText>
      </w:r>
      <w:r w:rsidR="00AD2569" w:rsidRPr="00CF73B9">
        <w:rPr>
          <w:rFonts w:ascii="Tahoma" w:hAnsi="Tahoma" w:cs="Tahoma"/>
        </w:rPr>
        <w:fldChar w:fldCharType="end"/>
      </w:r>
    </w:p>
    <w:p w14:paraId="05F25240" w14:textId="77777777" w:rsidR="003413EB" w:rsidRPr="00CF73B9" w:rsidRDefault="003413EB" w:rsidP="002F0C6F">
      <w:pPr>
        <w:pStyle w:val="09dajvtiri"/>
        <w:keepNext w:val="0"/>
        <w:keepLines w:val="0"/>
        <w:widowControl w:val="0"/>
        <w:rPr>
          <w:rFonts w:ascii="Tahoma" w:hAnsi="Tahoma" w:cs="Tahoma"/>
        </w:rPr>
        <w:sectPr w:rsidR="003413EB" w:rsidRPr="00CF73B9" w:rsidSect="00A07E01">
          <w:headerReference w:type="default" r:id="rId8"/>
          <w:footerReference w:type="even" r:id="rId9"/>
          <w:footerReference w:type="default" r:id="rId10"/>
          <w:type w:val="continuous"/>
          <w:pgSz w:w="11907" w:h="16840" w:code="9"/>
          <w:pgMar w:top="1701" w:right="1701" w:bottom="1701" w:left="1701" w:header="709" w:footer="851" w:gutter="0"/>
          <w:cols w:space="708"/>
          <w:noEndnote/>
          <w:docGrid w:type="linesAndChars" w:linePitch="360"/>
        </w:sectPr>
      </w:pPr>
    </w:p>
    <w:p w14:paraId="3C4A2715" w14:textId="77777777" w:rsidR="00607FEE" w:rsidRPr="00CF73B9" w:rsidRDefault="00607FEE" w:rsidP="002F0C6F">
      <w:pPr>
        <w:pStyle w:val="09dajvtiri"/>
        <w:keepNext w:val="0"/>
        <w:keepLines w:val="0"/>
        <w:widowControl w:val="0"/>
        <w:rPr>
          <w:rFonts w:ascii="Tahoma" w:hAnsi="Tahoma" w:cs="Tahoma"/>
        </w:rPr>
      </w:pPr>
    </w:p>
    <w:p w14:paraId="03CA3590" w14:textId="77777777" w:rsidR="00607FEE" w:rsidRPr="00CF73B9" w:rsidRDefault="00607FEE" w:rsidP="002F0C6F">
      <w:pPr>
        <w:pStyle w:val="09dajvtiri"/>
        <w:keepNext w:val="0"/>
        <w:keepLines w:val="0"/>
        <w:widowControl w:val="0"/>
        <w:rPr>
          <w:rFonts w:ascii="Tahoma" w:hAnsi="Tahoma" w:cs="Tahoma"/>
        </w:rPr>
        <w:sectPr w:rsidR="00607FEE" w:rsidRPr="00CF73B9" w:rsidSect="00A07E01">
          <w:type w:val="continuous"/>
          <w:pgSz w:w="11907" w:h="16840" w:code="9"/>
          <w:pgMar w:top="1701" w:right="1701" w:bottom="1701" w:left="1701" w:header="709" w:footer="851" w:gutter="0"/>
          <w:cols w:space="708"/>
          <w:noEndnote/>
          <w:docGrid w:type="linesAndChars" w:linePitch="360"/>
        </w:sectPr>
      </w:pPr>
    </w:p>
    <w:p w14:paraId="7F757C1F" w14:textId="77777777" w:rsidR="007227EF" w:rsidRDefault="007227EF">
      <w:pPr>
        <w:widowControl/>
        <w:spacing w:line="240" w:lineRule="auto"/>
        <w:rPr>
          <w:rFonts w:cs="Times New Roman"/>
          <w:sz w:val="18"/>
        </w:rPr>
      </w:pPr>
    </w:p>
    <w:p w14:paraId="0F182199" w14:textId="146C7818" w:rsidR="00661635" w:rsidRDefault="00661635">
      <w:pPr>
        <w:widowControl/>
        <w:spacing w:line="240" w:lineRule="auto"/>
        <w:rPr>
          <w:rFonts w:cs="Times New Roman"/>
          <w:sz w:val="18"/>
        </w:rPr>
      </w:pPr>
    </w:p>
    <w:p w14:paraId="012122CE" w14:textId="77777777" w:rsidR="0007020C" w:rsidRDefault="0007020C">
      <w:pPr>
        <w:widowControl/>
        <w:spacing w:line="240" w:lineRule="auto"/>
        <w:rPr>
          <w:rFonts w:ascii="Verdana" w:hAnsi="Verdana" w:cs="Times New Roman"/>
          <w:b/>
          <w:bCs/>
          <w:color w:val="2C5085"/>
          <w:sz w:val="28"/>
          <w:szCs w:val="28"/>
        </w:rPr>
      </w:pPr>
      <w:r>
        <w:br w:type="page"/>
      </w:r>
    </w:p>
    <w:p w14:paraId="00D05098" w14:textId="38C068CB" w:rsidR="00572949" w:rsidRDefault="00572949" w:rsidP="0007020C">
      <w:pPr>
        <w:pStyle w:val="01Nadpis1"/>
      </w:pPr>
      <w:r>
        <w:lastRenderedPageBreak/>
        <w:t>Úvod</w:t>
      </w:r>
    </w:p>
    <w:p w14:paraId="1857F7A9" w14:textId="3A072C4F" w:rsidR="00572949" w:rsidRDefault="00572949" w:rsidP="00572949">
      <w:pPr>
        <w:pStyle w:val="01Odstavecprvn"/>
      </w:pPr>
      <w:r>
        <w:t xml:space="preserve">Tento návrh je relevantní pro případ, kdy se řeší přechod (single-sign-on, dále jen „SSO“) mezi jednou a druhou aplikací, mezi dvěma odlišnými systémy. Toto zřejmě, alespoň ve fázi MVP, </w:t>
      </w:r>
      <w:r w:rsidRPr="00572949">
        <w:rPr>
          <w:b/>
          <w:bCs/>
        </w:rPr>
        <w:t xml:space="preserve">není případ </w:t>
      </w:r>
      <w:proofErr w:type="spellStart"/>
      <w:r w:rsidRPr="00572949">
        <w:rPr>
          <w:b/>
          <w:bCs/>
        </w:rPr>
        <w:t>Privatbanky</w:t>
      </w:r>
      <w:proofErr w:type="spellEnd"/>
      <w:r>
        <w:t xml:space="preserve"> a dokument dáváme spíše k dispozici pro </w:t>
      </w:r>
      <w:r w:rsidRPr="00572949">
        <w:rPr>
          <w:b/>
          <w:bCs/>
        </w:rPr>
        <w:t>srovnání</w:t>
      </w:r>
      <w:r>
        <w:t xml:space="preserve">, resp. pro případy, na které můžeme eventuálně narazit </w:t>
      </w:r>
      <w:r w:rsidRPr="00572949">
        <w:rPr>
          <w:b/>
          <w:bCs/>
        </w:rPr>
        <w:t>v budoucnu</w:t>
      </w:r>
      <w:r>
        <w:t>.</w:t>
      </w:r>
    </w:p>
    <w:p w14:paraId="72CF5ED4" w14:textId="59A69126" w:rsidR="00572949" w:rsidRPr="00572949" w:rsidRDefault="00572949" w:rsidP="00572949">
      <w:pPr>
        <w:pStyle w:val="01Odstavec"/>
      </w:pPr>
      <w:r>
        <w:t>Dokument popisuje meziaplikační SSO, tzn. řešení, šité „na míru“ potřeby přechodu z aplikace A do aplikace B, nikoli univerzální serverové řešení pro SSO.</w:t>
      </w:r>
    </w:p>
    <w:p w14:paraId="74B627A4" w14:textId="7FB29378" w:rsidR="0007020C" w:rsidRPr="00AA0259" w:rsidRDefault="0007020C" w:rsidP="0007020C">
      <w:pPr>
        <w:pStyle w:val="01Nadpis1"/>
      </w:pPr>
      <w:r w:rsidRPr="00AA0259">
        <w:t>Přehled základního postupu</w:t>
      </w:r>
    </w:p>
    <w:p w14:paraId="0B1BB259" w14:textId="3B7DA5B5" w:rsidR="0007020C" w:rsidRPr="00AA0259" w:rsidRDefault="0007020C" w:rsidP="0007020C">
      <w:pPr>
        <w:pStyle w:val="02Odrkaslovan"/>
      </w:pPr>
      <w:r w:rsidRPr="00AA0259">
        <w:t>Uživatel podstoupí ověření v</w:t>
      </w:r>
      <w:r>
        <w:t> novém IB</w:t>
      </w:r>
      <w:r w:rsidRPr="00AA0259">
        <w:t xml:space="preserve"> (dále jen </w:t>
      </w:r>
      <w:r>
        <w:t>„</w:t>
      </w:r>
      <w:proofErr w:type="spellStart"/>
      <w:r>
        <w:t>newIB</w:t>
      </w:r>
      <w:proofErr w:type="spellEnd"/>
      <w:r>
        <w:t>“</w:t>
      </w:r>
      <w:r w:rsidRPr="00AA0259">
        <w:t xml:space="preserve">), tzn. přihlásí se uživatelským jménem a </w:t>
      </w:r>
      <w:r>
        <w:t>autentizační metodou</w:t>
      </w:r>
      <w:r w:rsidRPr="00AA0259">
        <w:t>.</w:t>
      </w:r>
    </w:p>
    <w:p w14:paraId="4095A5DF" w14:textId="6322B485" w:rsidR="0007020C" w:rsidRPr="00AA0259" w:rsidRDefault="0007020C" w:rsidP="0007020C">
      <w:pPr>
        <w:pStyle w:val="02Odrkaslovan"/>
      </w:pPr>
      <w:r w:rsidRPr="00AA0259">
        <w:t xml:space="preserve">Tím získá přístup do </w:t>
      </w:r>
      <w:proofErr w:type="spellStart"/>
      <w:r>
        <w:t>newIB</w:t>
      </w:r>
      <w:proofErr w:type="spellEnd"/>
      <w:r w:rsidRPr="00AA0259">
        <w:t xml:space="preserve">; pokud bude chtít přejít do </w:t>
      </w:r>
      <w:r>
        <w:t>původního IB (dále jen „</w:t>
      </w:r>
      <w:proofErr w:type="spellStart"/>
      <w:r>
        <w:t>oldIB</w:t>
      </w:r>
      <w:proofErr w:type="spellEnd"/>
      <w:r>
        <w:t>“)</w:t>
      </w:r>
      <w:r w:rsidRPr="00AA0259">
        <w:t xml:space="preserve">, pošle ho </w:t>
      </w:r>
      <w:proofErr w:type="spellStart"/>
      <w:r>
        <w:t>newIB</w:t>
      </w:r>
      <w:proofErr w:type="spellEnd"/>
      <w:r w:rsidRPr="00AA0259">
        <w:t xml:space="preserve"> na speciálně vytvořené URL aplikace </w:t>
      </w:r>
      <w:proofErr w:type="spellStart"/>
      <w:r>
        <w:t>oldIB</w:t>
      </w:r>
      <w:proofErr w:type="spellEnd"/>
      <w:r w:rsidRPr="00AA0259">
        <w:t>, které bude navíc obsahovat informace o jeho identitě.</w:t>
      </w:r>
    </w:p>
    <w:p w14:paraId="480935ED" w14:textId="5571683E" w:rsidR="0007020C" w:rsidRPr="00AA0259" w:rsidRDefault="0007020C" w:rsidP="0007020C">
      <w:pPr>
        <w:pStyle w:val="02Odrkaslovan"/>
      </w:pPr>
      <w:r w:rsidRPr="00AA0259">
        <w:t>Odpovídající stránka v </w:t>
      </w:r>
      <w:proofErr w:type="spellStart"/>
      <w:r>
        <w:t>oldIB</w:t>
      </w:r>
      <w:proofErr w:type="spellEnd"/>
      <w:r w:rsidRPr="00AA0259">
        <w:t xml:space="preserve"> přečte informace, které získala v URL, ověří jejich platnost a pokud ověření uspěje, vytvoří kontext (session) přihlášeného uživatele tak, jako by uživatel úspěšně absolvoval přihlašovací dialog v </w:t>
      </w:r>
      <w:proofErr w:type="spellStart"/>
      <w:r>
        <w:t>oldIB</w:t>
      </w:r>
      <w:proofErr w:type="spellEnd"/>
      <w:r w:rsidRPr="00AA0259">
        <w:t>, a nadále aplikace pokračuje standardně jako po běžném přihlášení.</w:t>
      </w:r>
    </w:p>
    <w:p w14:paraId="24669DBD" w14:textId="77777777" w:rsidR="0007020C" w:rsidRPr="00AA0259" w:rsidRDefault="0007020C" w:rsidP="0007020C">
      <w:pPr>
        <w:pStyle w:val="01Nadpis1"/>
      </w:pPr>
      <w:r w:rsidRPr="00AA0259">
        <w:t>Technická realizace předávání dat o uživatelské identitě</w:t>
      </w:r>
    </w:p>
    <w:p w14:paraId="0FBE30EF" w14:textId="2E55BBB1" w:rsidR="0007020C" w:rsidRPr="00AA0259" w:rsidRDefault="0007020C" w:rsidP="0007020C">
      <w:pPr>
        <w:pStyle w:val="01Odstavecprvn"/>
      </w:pPr>
      <w:r w:rsidRPr="00AA0259">
        <w:t>Uživatel, který bude z </w:t>
      </w:r>
      <w:proofErr w:type="spellStart"/>
      <w:r>
        <w:t>newIB</w:t>
      </w:r>
      <w:proofErr w:type="spellEnd"/>
      <w:r w:rsidRPr="00AA0259">
        <w:t xml:space="preserve"> přecházet do </w:t>
      </w:r>
      <w:proofErr w:type="spellStart"/>
      <w:r>
        <w:t>oldIB</w:t>
      </w:r>
      <w:proofErr w:type="spellEnd"/>
      <w:r w:rsidRPr="00AA0259">
        <w:t>, do </w:t>
      </w:r>
      <w:proofErr w:type="spellStart"/>
      <w:r>
        <w:t>oldIB</w:t>
      </w:r>
      <w:proofErr w:type="spellEnd"/>
      <w:r w:rsidRPr="00AA0259">
        <w:t xml:space="preserve"> dorazí na adresu (toto je prvotní návrh, konkrétní umístění a podrobnosti se samozřejmě musí doladit ve spolupráci</w:t>
      </w:r>
      <w:r>
        <w:t>)</w:t>
      </w:r>
      <w:r w:rsidRPr="00AA0259">
        <w:t>:</w:t>
      </w:r>
    </w:p>
    <w:p w14:paraId="4777AFB7" w14:textId="77777777" w:rsidR="007051F0" w:rsidRDefault="007051F0" w:rsidP="0007020C">
      <w:pPr>
        <w:autoSpaceDE w:val="0"/>
        <w:autoSpaceDN w:val="0"/>
        <w:adjustRightInd w:val="0"/>
        <w:rPr>
          <w:rStyle w:val="02Polokamenu"/>
        </w:rPr>
      </w:pPr>
    </w:p>
    <w:p w14:paraId="0E67E910" w14:textId="6779D1EF" w:rsidR="0007020C" w:rsidRPr="007051F0" w:rsidRDefault="0007020C" w:rsidP="007051F0">
      <w:pPr>
        <w:pStyle w:val="01Odstavec"/>
        <w:rPr>
          <w:rStyle w:val="02Polokamenu"/>
        </w:rPr>
      </w:pPr>
      <w:r w:rsidRPr="007051F0">
        <w:rPr>
          <w:rStyle w:val="02Polokamenu"/>
        </w:rPr>
        <w:t>[</w:t>
      </w:r>
      <w:proofErr w:type="gramStart"/>
      <w:r w:rsidRPr="007051F0">
        <w:rPr>
          <w:rStyle w:val="02Polokamenu"/>
        </w:rPr>
        <w:t>1]username</w:t>
      </w:r>
      <w:proofErr w:type="gramEnd"/>
      <w:r w:rsidRPr="007051F0">
        <w:rPr>
          <w:rStyle w:val="02Polokamenu"/>
        </w:rPr>
        <w:t>=jmeno&amp;ts</w:t>
      </w:r>
      <w:proofErr w:type="gramStart"/>
      <w:r w:rsidRPr="007051F0">
        <w:rPr>
          <w:rStyle w:val="02Polokamenu"/>
        </w:rPr>
        <w:t>=[2]&amp;</w:t>
      </w:r>
      <w:proofErr w:type="gramEnd"/>
      <w:r w:rsidRPr="007051F0">
        <w:rPr>
          <w:rStyle w:val="02Polokamenu"/>
        </w:rPr>
        <w:t>sig=bqen1fRAv-GB4apmObgkLh0JL80M2i9uFPZ62gXoPUO8n16UyOx2yQ</w:t>
      </w:r>
    </w:p>
    <w:p w14:paraId="2B6F92D0" w14:textId="77777777" w:rsidR="007051F0" w:rsidRDefault="007051F0" w:rsidP="007051F0">
      <w:pPr>
        <w:pStyle w:val="01Odstavec"/>
      </w:pPr>
    </w:p>
    <w:p w14:paraId="4364D30B" w14:textId="4F8138DF" w:rsidR="0007020C" w:rsidRDefault="0007020C" w:rsidP="007051F0">
      <w:pPr>
        <w:pStyle w:val="01Odstavec"/>
      </w:pPr>
      <w:r w:rsidRPr="007051F0">
        <w:t>[1]</w:t>
      </w:r>
      <w:r w:rsidRPr="00B21FFB">
        <w:rPr>
          <w:rFonts w:ascii="Verdana" w:hAnsi="Verdana" w:cs="Verdana"/>
          <w:i/>
          <w:iCs/>
          <w:sz w:val="19"/>
          <w:szCs w:val="19"/>
          <w:lang w:val="pl-PL"/>
        </w:rPr>
        <w:t xml:space="preserve"> </w:t>
      </w:r>
      <w:r w:rsidRPr="00006FA5">
        <w:t xml:space="preserve">zastupuje v našem příkladu adresu </w:t>
      </w:r>
      <w:proofErr w:type="spellStart"/>
      <w:r>
        <w:t>oldIB</w:t>
      </w:r>
      <w:proofErr w:type="spellEnd"/>
      <w:r>
        <w:t>.</w:t>
      </w:r>
    </w:p>
    <w:p w14:paraId="0E012ABC" w14:textId="77777777" w:rsidR="0007020C" w:rsidRDefault="0007020C" w:rsidP="007051F0">
      <w:pPr>
        <w:pStyle w:val="01Odstavec"/>
      </w:pPr>
      <w:r w:rsidRPr="007051F0">
        <w:t>[2]</w:t>
      </w:r>
      <w:r w:rsidRPr="00B21FFB">
        <w:rPr>
          <w:rFonts w:ascii="Verdana" w:hAnsi="Verdana" w:cs="Verdana"/>
          <w:i/>
          <w:iCs/>
          <w:sz w:val="19"/>
          <w:szCs w:val="19"/>
          <w:lang w:val="pl-PL"/>
        </w:rPr>
        <w:t xml:space="preserve"> </w:t>
      </w:r>
      <w:r w:rsidRPr="00006FA5">
        <w:t xml:space="preserve">zastupuje v našem </w:t>
      </w:r>
      <w:r>
        <w:t>časovou značku.</w:t>
      </w:r>
    </w:p>
    <w:p w14:paraId="670E38B0" w14:textId="77777777" w:rsidR="007051F0" w:rsidRPr="00006FA5" w:rsidRDefault="007051F0" w:rsidP="007051F0">
      <w:pPr>
        <w:pStyle w:val="01Odstavec"/>
        <w:rPr>
          <w:rFonts w:ascii="Verdana" w:hAnsi="Verdana" w:cs="Verdana"/>
          <w:i/>
          <w:iCs/>
          <w:sz w:val="19"/>
          <w:szCs w:val="19"/>
        </w:rPr>
      </w:pPr>
    </w:p>
    <w:p w14:paraId="5DD12AB0" w14:textId="59A658AA" w:rsidR="0007020C" w:rsidRPr="00AA0259" w:rsidRDefault="0007020C" w:rsidP="007051F0">
      <w:pPr>
        <w:pStyle w:val="01Odstavec"/>
      </w:pPr>
      <w:r w:rsidRPr="00AA0259">
        <w:t xml:space="preserve">Tzn. uvnitř aplikace </w:t>
      </w:r>
      <w:proofErr w:type="spellStart"/>
      <w:r>
        <w:t>oldIB</w:t>
      </w:r>
      <w:proofErr w:type="spellEnd"/>
      <w:r w:rsidRPr="00AA0259">
        <w:t xml:space="preserve"> bude existovat stránka, na kterou uživatelský prohlížeč předá jednak uživatelské jméno (aby </w:t>
      </w:r>
      <w:proofErr w:type="spellStart"/>
      <w:r>
        <w:t>oldIB</w:t>
      </w:r>
      <w:proofErr w:type="spellEnd"/>
      <w:r w:rsidRPr="00AA0259">
        <w:t xml:space="preserve"> věděl, kterého uživatele má přihlásit), jednak údaje pro ověření (aby si </w:t>
      </w:r>
      <w:proofErr w:type="spellStart"/>
      <w:r>
        <w:t>oldIB</w:t>
      </w:r>
      <w:proofErr w:type="spellEnd"/>
      <w:r w:rsidRPr="00AA0259">
        <w:t xml:space="preserve"> mohl být jist, že požadavek je platný a jedná se opravdu o uvedeného uživatele, který skutečně úspěšně absolvoval ověření v </w:t>
      </w:r>
      <w:proofErr w:type="spellStart"/>
      <w:r>
        <w:t>newIB</w:t>
      </w:r>
      <w:proofErr w:type="spellEnd"/>
      <w:r w:rsidRPr="00AA0259">
        <w:t>; podrobnosti dále).</w:t>
      </w:r>
    </w:p>
    <w:p w14:paraId="3C5F8B36" w14:textId="77777777" w:rsidR="0007020C" w:rsidRPr="00AA0259" w:rsidRDefault="0007020C" w:rsidP="007051F0">
      <w:pPr>
        <w:pStyle w:val="01Odstavec"/>
      </w:pPr>
      <w:r w:rsidRPr="00AA0259">
        <w:t xml:space="preserve">Údaje pro ověření </w:t>
      </w:r>
      <w:r>
        <w:t xml:space="preserve">budou </w:t>
      </w:r>
      <w:r w:rsidRPr="00AA0259">
        <w:t>sestáv</w:t>
      </w:r>
      <w:r>
        <w:t>at</w:t>
      </w:r>
      <w:r w:rsidRPr="00AA0259">
        <w:t xml:space="preserve"> z několika položek, jejichž obsah </w:t>
      </w:r>
      <w:r>
        <w:t>bude</w:t>
      </w:r>
      <w:r w:rsidRPr="00AA0259">
        <w:t xml:space="preserve"> předáván v kódování base64url (modifikované Base64 pro použití v URL). Těmito položkami </w:t>
      </w:r>
      <w:r>
        <w:t>bud</w:t>
      </w:r>
      <w:r w:rsidRPr="00AA0259">
        <w:t>ou:</w:t>
      </w:r>
    </w:p>
    <w:p w14:paraId="386C7853" w14:textId="77777777" w:rsidR="0007020C" w:rsidRPr="00AA0259" w:rsidRDefault="0007020C" w:rsidP="007051F0">
      <w:pPr>
        <w:pStyle w:val="02Odrka"/>
      </w:pP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 – časová značka ve formátu </w:t>
      </w:r>
      <w:proofErr w:type="spellStart"/>
      <w:r w:rsidRPr="00AA0259">
        <w:rPr>
          <w:i/>
          <w:iCs/>
        </w:rPr>
        <w:t>YYYYMMDD“T“hhmmss“Z</w:t>
      </w:r>
      <w:proofErr w:type="spellEnd"/>
      <w:r w:rsidRPr="00AA0259">
        <w:rPr>
          <w:i/>
          <w:iCs/>
        </w:rPr>
        <w:t>“</w:t>
      </w:r>
      <w:r w:rsidRPr="00AA0259">
        <w:t>, uvedená v UTC</w:t>
      </w:r>
    </w:p>
    <w:p w14:paraId="3450DC99" w14:textId="77777777" w:rsidR="0007020C" w:rsidRPr="00AA0259" w:rsidRDefault="0007020C" w:rsidP="007051F0">
      <w:pPr>
        <w:pStyle w:val="02Odrka"/>
      </w:pPr>
      <w:proofErr w:type="spellStart"/>
      <w:r w:rsidRPr="00AA0259">
        <w:rPr>
          <w:i/>
          <w:iCs/>
        </w:rPr>
        <w:t>sig</w:t>
      </w:r>
      <w:proofErr w:type="spellEnd"/>
      <w:r w:rsidRPr="00AA0259">
        <w:t xml:space="preserve"> – ověřovací klíč, viz níže</w:t>
      </w:r>
    </w:p>
    <w:p w14:paraId="1D2BA842" w14:textId="068CD4E0" w:rsidR="0007020C" w:rsidRPr="00AA0259" w:rsidRDefault="0007020C" w:rsidP="007051F0">
      <w:pPr>
        <w:pStyle w:val="01Nadpis2"/>
      </w:pPr>
      <w:r w:rsidRPr="00AA0259">
        <w:t xml:space="preserve">Postup zpracování dat v aplikaci </w:t>
      </w:r>
      <w:proofErr w:type="spellStart"/>
      <w:r>
        <w:t>oldIB</w:t>
      </w:r>
      <w:proofErr w:type="spellEnd"/>
    </w:p>
    <w:p w14:paraId="2EE2BB2D" w14:textId="1FF17E7A" w:rsidR="0007020C" w:rsidRPr="00AA0259" w:rsidRDefault="0007020C" w:rsidP="007051F0">
      <w:pPr>
        <w:pStyle w:val="01Odstavecprvn"/>
      </w:pPr>
      <w:r w:rsidRPr="00AA0259">
        <w:t xml:space="preserve">Po přijetí požadavku musí </w:t>
      </w:r>
      <w:proofErr w:type="spellStart"/>
      <w:r>
        <w:t>oldIB</w:t>
      </w:r>
      <w:proofErr w:type="spellEnd"/>
      <w:r w:rsidRPr="00AA0259">
        <w:t xml:space="preserve"> provést následující kroky (přesně v tomto pořadí):</w:t>
      </w:r>
    </w:p>
    <w:p w14:paraId="4B3386F6" w14:textId="77777777" w:rsidR="0007020C" w:rsidRPr="00AA0259" w:rsidRDefault="0007020C" w:rsidP="007051F0">
      <w:pPr>
        <w:pStyle w:val="02Odrkaslovan"/>
        <w:numPr>
          <w:ilvl w:val="0"/>
          <w:numId w:val="33"/>
        </w:numPr>
      </w:pPr>
      <w:r w:rsidRPr="00AA0259">
        <w:t xml:space="preserve">Získat z URL předané parametry </w:t>
      </w:r>
      <w:proofErr w:type="spellStart"/>
      <w:r w:rsidRPr="00AA0259">
        <w:rPr>
          <w:i/>
          <w:iCs/>
        </w:rPr>
        <w:t>username</w:t>
      </w:r>
      <w:proofErr w:type="spellEnd"/>
      <w:r w:rsidRPr="00AA0259">
        <w:t xml:space="preserve">, </w:t>
      </w: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, </w:t>
      </w:r>
      <w:proofErr w:type="spellStart"/>
      <w:r w:rsidRPr="00AA0259">
        <w:rPr>
          <w:i/>
          <w:iCs/>
        </w:rPr>
        <w:t>sig</w:t>
      </w:r>
      <w:proofErr w:type="spellEnd"/>
      <w:r w:rsidRPr="00AA0259">
        <w:t>. Pokud některý z parametrů v URL není, odmítnout požadavek jako neplatný (viz níže).</w:t>
      </w:r>
    </w:p>
    <w:p w14:paraId="12CD6E80" w14:textId="77777777" w:rsidR="0007020C" w:rsidRPr="00AA0259" w:rsidRDefault="0007020C" w:rsidP="007051F0">
      <w:pPr>
        <w:pStyle w:val="02Odrkaslovan"/>
        <w:numPr>
          <w:ilvl w:val="0"/>
          <w:numId w:val="33"/>
        </w:numPr>
      </w:pPr>
      <w:r w:rsidRPr="00AA0259">
        <w:lastRenderedPageBreak/>
        <w:t xml:space="preserve">Parametr </w:t>
      </w:r>
      <w:proofErr w:type="spellStart"/>
      <w:r w:rsidRPr="00AA0259">
        <w:rPr>
          <w:i/>
          <w:iCs/>
        </w:rPr>
        <w:t>sig</w:t>
      </w:r>
      <w:proofErr w:type="spellEnd"/>
      <w:r w:rsidRPr="00AA0259">
        <w:t xml:space="preserve"> převést z kódování base64url. Pokud ho nelze dekódovat (obsahuje neplatný znak), odmítnout požadavek jako neplatný. Pokud výsledek nemá správnou délku (viz definici podepisování níže), odmítnout požadavek jako neplatný.</w:t>
      </w:r>
    </w:p>
    <w:p w14:paraId="6E14E3E3" w14:textId="77777777" w:rsidR="0007020C" w:rsidRPr="00AA0259" w:rsidRDefault="0007020C" w:rsidP="007051F0">
      <w:pPr>
        <w:pStyle w:val="02Odrkaslovan"/>
      </w:pPr>
      <w:r w:rsidRPr="00AA0259">
        <w:t xml:space="preserve">Z parametru </w:t>
      </w: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 načíst časovou značku; pokud parametr nemá správný formát, odmítnout požadavek jako neplatný.</w:t>
      </w:r>
    </w:p>
    <w:p w14:paraId="32776EEE" w14:textId="70CBEFB5" w:rsidR="0007020C" w:rsidRPr="00AA0259" w:rsidRDefault="0007020C" w:rsidP="007051F0">
      <w:pPr>
        <w:pStyle w:val="02Odrkaslovan"/>
      </w:pPr>
      <w:r w:rsidRPr="00AA0259">
        <w:t xml:space="preserve">Ověřit aktuálnost časové značky: pokud se od aktuálního platného času liší o více než je dovolená tolerance (k toleranci viz níže), informovat uživatele, že platnost odkazu na přechod do aplikace </w:t>
      </w:r>
      <w:proofErr w:type="spellStart"/>
      <w:r>
        <w:t>oldIB</w:t>
      </w:r>
      <w:proofErr w:type="spellEnd"/>
      <w:r w:rsidRPr="00AA0259">
        <w:t xml:space="preserve"> již vypršela, má se vrátit do aplikace </w:t>
      </w:r>
      <w:proofErr w:type="spellStart"/>
      <w:r>
        <w:t>newIB</w:t>
      </w:r>
      <w:proofErr w:type="spellEnd"/>
      <w:r w:rsidRPr="00AA0259">
        <w:t xml:space="preserve"> a zkusit to znovu (případně je možno doplnit hypertextový odkaz).</w:t>
      </w:r>
    </w:p>
    <w:p w14:paraId="2AE776DB" w14:textId="77777777" w:rsidR="0007020C" w:rsidRPr="00AA0259" w:rsidRDefault="0007020C" w:rsidP="007051F0">
      <w:pPr>
        <w:pStyle w:val="02Odrkaslovan"/>
      </w:pPr>
      <w:r w:rsidRPr="00AA0259">
        <w:t>Ověřit platnost ověřovacího kódu (viz níže). Pokud kód neodpovídá, odmítnout požadavek jako neplatný.</w:t>
      </w:r>
    </w:p>
    <w:p w14:paraId="0CC77399" w14:textId="77777777" w:rsidR="0007020C" w:rsidRPr="00AA0259" w:rsidRDefault="0007020C" w:rsidP="007051F0">
      <w:pPr>
        <w:pStyle w:val="02Odrkaslovan"/>
      </w:pPr>
      <w:r w:rsidRPr="00AA0259">
        <w:t xml:space="preserve">Nalézt v databázi aplikace záznam uživatele s uživatelským jménem získaným z položky </w:t>
      </w:r>
      <w:proofErr w:type="spellStart"/>
      <w:r w:rsidRPr="00AA0259">
        <w:rPr>
          <w:i/>
          <w:iCs/>
        </w:rPr>
        <w:t>username</w:t>
      </w:r>
      <w:proofErr w:type="spellEnd"/>
      <w:r w:rsidRPr="00AA0259">
        <w:t xml:space="preserve">. Pokud by takový uživatel v databázi neexistoval, jedná se o problém v nastavení aplikací a synchronizace jejich dat. (V takovém případě lze patrně uživateli poradit pouze kontaktovat technickou podporu apod.) </w:t>
      </w:r>
    </w:p>
    <w:p w14:paraId="5AAA655C" w14:textId="77777777" w:rsidR="0007020C" w:rsidRPr="00AA0259" w:rsidRDefault="0007020C" w:rsidP="007051F0">
      <w:pPr>
        <w:pStyle w:val="02Odrkaslovan"/>
      </w:pPr>
      <w:r w:rsidRPr="00AA0259">
        <w:t xml:space="preserve">Ze záznamu uživatele načíst časovou značku posledního přihlášení, tu porovnat s časem získaným z položky </w:t>
      </w: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: položka </w:t>
      </w: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 musí být striktně </w:t>
      </w:r>
      <w:r w:rsidRPr="00AA0259">
        <w:rPr>
          <w:i/>
          <w:iCs/>
        </w:rPr>
        <w:t>vyšší</w:t>
      </w:r>
      <w:r w:rsidRPr="00AA0259">
        <w:t xml:space="preserve"> (nikoli rovna!) než údaj z databáze. Pokud není, informovat uživatele o vypršení platnosti odkazu (viz bod 4 výše).</w:t>
      </w:r>
    </w:p>
    <w:p w14:paraId="55FF5DC7" w14:textId="5CD6BF6C" w:rsidR="0007020C" w:rsidRPr="00AA0259" w:rsidRDefault="0007020C" w:rsidP="007051F0">
      <w:pPr>
        <w:pStyle w:val="02Odrkaslovan"/>
      </w:pPr>
      <w:r w:rsidRPr="00AA0259">
        <w:t xml:space="preserve">Akceptovat daného uživatele jako přihlášeného, v jeho databázovém záznamu aktualizovat časovou značku posledního přihlášení na hodnotu získanou z položky </w:t>
      </w:r>
      <w:proofErr w:type="spellStart"/>
      <w:r w:rsidRPr="00AA0259">
        <w:rPr>
          <w:i/>
          <w:iCs/>
        </w:rPr>
        <w:t>ts</w:t>
      </w:r>
      <w:proofErr w:type="spellEnd"/>
      <w:r w:rsidRPr="00AA0259">
        <w:t xml:space="preserve">, dále uživatele vpustit do aplikace </w:t>
      </w:r>
      <w:proofErr w:type="spellStart"/>
      <w:r>
        <w:t>oldIB</w:t>
      </w:r>
      <w:proofErr w:type="spellEnd"/>
      <w:r>
        <w:t>,</w:t>
      </w:r>
      <w:r w:rsidRPr="00AA0259">
        <w:t xml:space="preserve"> jako by se běžným způsobem přihlásil.</w:t>
      </w:r>
    </w:p>
    <w:p w14:paraId="40BD6F96" w14:textId="77777777" w:rsidR="0007020C" w:rsidRPr="00AA0259" w:rsidRDefault="0007020C" w:rsidP="007051F0">
      <w:pPr>
        <w:pStyle w:val="01Nadpis2"/>
      </w:pPr>
      <w:r w:rsidRPr="00AA0259">
        <w:t>Odmítání neplatných požadavků</w:t>
      </w:r>
    </w:p>
    <w:p w14:paraId="3E6EB498" w14:textId="77777777" w:rsidR="0007020C" w:rsidRPr="00AA0259" w:rsidRDefault="0007020C" w:rsidP="007051F0">
      <w:pPr>
        <w:pStyle w:val="01Odstavecprvn"/>
      </w:pPr>
      <w:r w:rsidRPr="00AA0259">
        <w:t>Nevyhovění některé z výše uvedených kontrol může být způsobeno několika příčinami:</w:t>
      </w:r>
    </w:p>
    <w:p w14:paraId="381302A9" w14:textId="77777777" w:rsidR="0007020C" w:rsidRPr="00AA0259" w:rsidRDefault="0007020C" w:rsidP="007051F0">
      <w:pPr>
        <w:pStyle w:val="02Odrka"/>
      </w:pPr>
      <w:r w:rsidRPr="00AA0259">
        <w:t>Technický problém, ať už v jedné z obou aplikací, v uživatelově prohlížeči atd.</w:t>
      </w:r>
    </w:p>
    <w:p w14:paraId="4C59E642" w14:textId="77777777" w:rsidR="0007020C" w:rsidRPr="00AA0259" w:rsidRDefault="0007020C" w:rsidP="007051F0">
      <w:pPr>
        <w:pStyle w:val="02Odrka"/>
      </w:pPr>
      <w:r w:rsidRPr="00AA0259">
        <w:t>Uživatel se (úmyslně či neúmyslně, např. nechtěně z historie prohlížeče) pokusil přejít na již dříve použité URL.</w:t>
      </w:r>
    </w:p>
    <w:p w14:paraId="2FE35C27" w14:textId="38931868" w:rsidR="0007020C" w:rsidRPr="00AA0259" w:rsidRDefault="0007020C" w:rsidP="007051F0">
      <w:pPr>
        <w:pStyle w:val="02Odrka"/>
      </w:pPr>
      <w:r w:rsidRPr="00AA0259">
        <w:t xml:space="preserve">Uživatel si (např. ve vedlejším okně či záložce) nechal dlouho otevřený odkaz pro přechod do </w:t>
      </w:r>
      <w:proofErr w:type="spellStart"/>
      <w:r>
        <w:t>oldIB</w:t>
      </w:r>
      <w:proofErr w:type="spellEnd"/>
      <w:r w:rsidRPr="00AA0259">
        <w:t xml:space="preserve"> a po této dlouhé prodlevě se ho pokusil použít.</w:t>
      </w:r>
    </w:p>
    <w:p w14:paraId="40530668" w14:textId="77777777" w:rsidR="0007020C" w:rsidRPr="00AA0259" w:rsidRDefault="0007020C" w:rsidP="007051F0">
      <w:pPr>
        <w:pStyle w:val="02Odrka"/>
      </w:pPr>
      <w:r w:rsidRPr="00AA0259">
        <w:t xml:space="preserve">Cílený pokus o útok na bezpečnost aplikace. </w:t>
      </w:r>
    </w:p>
    <w:p w14:paraId="4C298D23" w14:textId="77777777" w:rsidR="0007020C" w:rsidRPr="00AA0259" w:rsidRDefault="0007020C" w:rsidP="007051F0">
      <w:pPr>
        <w:pStyle w:val="01Odstavec"/>
      </w:pPr>
      <w:r w:rsidRPr="00AA0259">
        <w:t xml:space="preserve">Chybová hlášení je proto třeba koncipovat s ohledem na tyto možnosti (tzn. ne každé nevyhovění je způsobeno cíleným útokem na bezpečnost). </w:t>
      </w:r>
    </w:p>
    <w:p w14:paraId="71184AE2" w14:textId="77777777" w:rsidR="0007020C" w:rsidRPr="00AA0259" w:rsidRDefault="0007020C" w:rsidP="007051F0">
      <w:pPr>
        <w:pStyle w:val="01Nadpis2"/>
      </w:pPr>
      <w:r w:rsidRPr="00AA0259">
        <w:t>Tolerance na odchylku časových značek</w:t>
      </w:r>
    </w:p>
    <w:p w14:paraId="4BFDB1C4" w14:textId="0033141D" w:rsidR="0007020C" w:rsidRPr="00AA0259" w:rsidRDefault="0007020C" w:rsidP="007051F0">
      <w:pPr>
        <w:pStyle w:val="01Odstavecprvn"/>
      </w:pPr>
      <w:r w:rsidRPr="00AA0259">
        <w:t xml:space="preserve">Při ověřování časové značky je potřeba mít na paměti, že aplikace </w:t>
      </w:r>
      <w:proofErr w:type="spellStart"/>
      <w:r>
        <w:t>newIB</w:t>
      </w:r>
      <w:proofErr w:type="spellEnd"/>
      <w:r w:rsidRPr="00AA0259">
        <w:t xml:space="preserve"> a </w:t>
      </w:r>
      <w:proofErr w:type="spellStart"/>
      <w:r>
        <w:t>oldIB</w:t>
      </w:r>
      <w:proofErr w:type="spellEnd"/>
      <w:r w:rsidRPr="00AA0259">
        <w:t xml:space="preserve"> </w:t>
      </w:r>
      <w:r w:rsidR="007051F0">
        <w:t xml:space="preserve">mohou </w:t>
      </w:r>
      <w:r w:rsidRPr="00AA0259">
        <w:t>běž</w:t>
      </w:r>
      <w:r w:rsidR="007051F0">
        <w:t>et</w:t>
      </w:r>
      <w:r w:rsidRPr="00AA0259">
        <w:t xml:space="preserve"> na různých serverech</w:t>
      </w:r>
      <w:r w:rsidR="007051F0">
        <w:t xml:space="preserve"> (?)</w:t>
      </w:r>
      <w:r w:rsidRPr="00AA0259">
        <w:t xml:space="preserve">, které nemusí mít naprosto přesně synchronizovaný čas; může se tedy stát, že je v URL předána časová značka, která pochází mírně </w:t>
      </w:r>
      <w:r w:rsidRPr="00AA0259">
        <w:rPr>
          <w:i/>
          <w:iCs/>
        </w:rPr>
        <w:t>z budoucnosti</w:t>
      </w:r>
      <w:r w:rsidRPr="00AA0259">
        <w:t xml:space="preserve">; to by mělo být akceptováno jako platné. Konkrétní volba hodnot pro tolerance závisí na parametrech serverů a spolehlivosti jejich času a na tom, kolik času chceme dát uživateli k využití odkazu pro přechod do </w:t>
      </w:r>
      <w:proofErr w:type="spellStart"/>
      <w:r>
        <w:t>oldIB</w:t>
      </w:r>
      <w:proofErr w:type="spellEnd"/>
      <w:r w:rsidRPr="00AA0259">
        <w:t>. Cca minuta do minulosti a několik sekund až desítek sekund do budoucnosti by mohly být dostatečné.</w:t>
      </w:r>
    </w:p>
    <w:p w14:paraId="5E999B2C" w14:textId="77777777" w:rsidR="0007020C" w:rsidRPr="00AA0259" w:rsidRDefault="0007020C" w:rsidP="007051F0">
      <w:pPr>
        <w:pStyle w:val="01Nadpis2"/>
      </w:pPr>
      <w:r w:rsidRPr="00AA0259">
        <w:t>Ověřovací kód</w:t>
      </w:r>
    </w:p>
    <w:p w14:paraId="271A8FAE" w14:textId="0F7140AF" w:rsidR="0007020C" w:rsidRPr="00AA0259" w:rsidRDefault="0007020C" w:rsidP="005536AA">
      <w:pPr>
        <w:pStyle w:val="01Odstavecprvn"/>
      </w:pPr>
      <w:r w:rsidRPr="00AA0259">
        <w:t xml:space="preserve">Základem bezpečnosti celého mechanismu je ověřovací kód, který zajišťuje, že předávaná data pocházejí přímo z aplikace </w:t>
      </w:r>
      <w:proofErr w:type="spellStart"/>
      <w:r>
        <w:t>newIB</w:t>
      </w:r>
      <w:proofErr w:type="spellEnd"/>
      <w:r w:rsidRPr="00AA0259">
        <w:t xml:space="preserve"> a nikdo do nich nezasahoval. Konstrukce ověřovacího kódu sestává ze dvou základních složek, a sice ze zabezpečených dat a algoritmu, kterým se kód ověřuje.</w:t>
      </w:r>
      <w:r w:rsidR="007051F0">
        <w:t xml:space="preserve"> </w:t>
      </w:r>
      <w:r w:rsidRPr="00AA0259">
        <w:t>Zabezpečovaná data mají následující podobu:</w:t>
      </w:r>
    </w:p>
    <w:p w14:paraId="3CEDAD7D" w14:textId="77777777" w:rsidR="007051F0" w:rsidRDefault="007051F0" w:rsidP="0007020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</w:p>
    <w:p w14:paraId="4106CAFF" w14:textId="06CB3645" w:rsidR="0007020C" w:rsidRPr="007051F0" w:rsidRDefault="0007020C" w:rsidP="0007020C">
      <w:pPr>
        <w:autoSpaceDE w:val="0"/>
        <w:autoSpaceDN w:val="0"/>
        <w:adjustRightInd w:val="0"/>
        <w:rPr>
          <w:rStyle w:val="02Polokamenu"/>
        </w:rPr>
      </w:pPr>
      <w:proofErr w:type="spellStart"/>
      <w:r w:rsidRPr="007051F0">
        <w:rPr>
          <w:rStyle w:val="02Polokamenu"/>
        </w:rPr>
        <w:lastRenderedPageBreak/>
        <w:t>username</w:t>
      </w:r>
      <w:proofErr w:type="spellEnd"/>
      <w:r w:rsidRPr="007051F0">
        <w:rPr>
          <w:rStyle w:val="02Polokamenu"/>
        </w:rPr>
        <w:t>=</w:t>
      </w:r>
      <w:proofErr w:type="spellStart"/>
      <w:r w:rsidRPr="007051F0">
        <w:rPr>
          <w:rStyle w:val="02Polokamenu"/>
        </w:rPr>
        <w:t>jmeno&amp;ts</w:t>
      </w:r>
      <w:proofErr w:type="spellEnd"/>
      <w:r w:rsidRPr="007051F0">
        <w:rPr>
          <w:rStyle w:val="02Polokamenu"/>
        </w:rPr>
        <w:t>=6hI4RFSizQg</w:t>
      </w:r>
    </w:p>
    <w:p w14:paraId="06B8CDCC" w14:textId="77777777" w:rsidR="007051F0" w:rsidRDefault="007051F0" w:rsidP="0007020C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CA668BC" w14:textId="11825B89" w:rsidR="0007020C" w:rsidRPr="00AA0259" w:rsidRDefault="007051F0" w:rsidP="007051F0">
      <w:pPr>
        <w:pStyle w:val="01Odstavec"/>
      </w:pPr>
      <w:r>
        <w:t>C</w:t>
      </w:r>
      <w:r w:rsidR="0007020C" w:rsidRPr="00AA0259">
        <w:t xml:space="preserve">elkově se tedy jedná o data ve formátu </w:t>
      </w:r>
      <w:proofErr w:type="spellStart"/>
      <w:r w:rsidR="0007020C" w:rsidRPr="007051F0">
        <w:rPr>
          <w:rStyle w:val="02Polokamenu"/>
        </w:rPr>
        <w:t>application</w:t>
      </w:r>
      <w:proofErr w:type="spellEnd"/>
      <w:r w:rsidR="0007020C" w:rsidRPr="007051F0">
        <w:rPr>
          <w:rStyle w:val="02Polokamenu"/>
        </w:rPr>
        <w:t>/x-www-</w:t>
      </w:r>
      <w:proofErr w:type="spellStart"/>
      <w:r w:rsidR="0007020C" w:rsidRPr="007051F0">
        <w:rPr>
          <w:rStyle w:val="02Polokamenu"/>
        </w:rPr>
        <w:t>form</w:t>
      </w:r>
      <w:proofErr w:type="spellEnd"/>
      <w:r w:rsidR="0007020C" w:rsidRPr="007051F0">
        <w:rPr>
          <w:rStyle w:val="02Polokamenu"/>
        </w:rPr>
        <w:t>-</w:t>
      </w:r>
      <w:proofErr w:type="spellStart"/>
      <w:r w:rsidR="0007020C" w:rsidRPr="007051F0">
        <w:rPr>
          <w:rStyle w:val="02Polokamenu"/>
        </w:rPr>
        <w:t>urlencoded</w:t>
      </w:r>
      <w:proofErr w:type="spellEnd"/>
      <w:r w:rsidR="0007020C" w:rsidRPr="00AA0259">
        <w:t xml:space="preserve">, obsahující položky </w:t>
      </w:r>
      <w:proofErr w:type="spellStart"/>
      <w:r w:rsidR="0007020C" w:rsidRPr="00AA0259">
        <w:rPr>
          <w:i/>
          <w:iCs/>
        </w:rPr>
        <w:t>username</w:t>
      </w:r>
      <w:proofErr w:type="spellEnd"/>
      <w:r w:rsidR="0007020C" w:rsidRPr="00AA0259">
        <w:t xml:space="preserve"> a </w:t>
      </w:r>
      <w:proofErr w:type="spellStart"/>
      <w:r w:rsidR="0007020C" w:rsidRPr="00AA0259">
        <w:rPr>
          <w:i/>
          <w:iCs/>
        </w:rPr>
        <w:t>ts</w:t>
      </w:r>
      <w:proofErr w:type="spellEnd"/>
      <w:r w:rsidR="0007020C" w:rsidRPr="00AA0259">
        <w:t xml:space="preserve"> (v tomto pořadí). Případné zvláštní znaky v uživatelském jméně jsou v souladu s tímto formátem uvedeny pomocí procenta a hexadecimálního kódu, stejně tak znaky mimo ASCII (např. znaky s diakritikou), které jsou zakódovány do UTF-8 a poté převedeny do hexadecimálních hodnot uvozených procenty. (V ostatních položkách zvláštní znaky být nemají, takže se jich to netýká.)</w:t>
      </w:r>
    </w:p>
    <w:p w14:paraId="570CD4CE" w14:textId="77777777" w:rsidR="0007020C" w:rsidRPr="00AA0259" w:rsidRDefault="0007020C" w:rsidP="007051F0">
      <w:pPr>
        <w:pStyle w:val="01Odstavec"/>
      </w:pPr>
      <w:r w:rsidRPr="00AA0259">
        <w:t>Druhou složkou je algoritmus použitý pro ověřování. Zde jsou možné dvě varianty: jednak MAC založený na symetrické kryptografii (např. HMAC-SHA512), jednak elektronický podpis na základě asymetrické kryptografie (např. DSA).</w:t>
      </w:r>
    </w:p>
    <w:p w14:paraId="224CBAE1" w14:textId="48FD5DB7" w:rsidR="0007020C" w:rsidRPr="00AA0259" w:rsidRDefault="0007020C" w:rsidP="007051F0">
      <w:pPr>
        <w:pStyle w:val="01Odstavec"/>
      </w:pPr>
      <w:r w:rsidRPr="00AA0259">
        <w:t>Symetrická varianta je pravděpodobně jednodušší na implementaci, bude také mít kratší ověřovací kód (což ale asi není podstatné). Výhodou asymetrické varianty je bezpečnější správa klíčů – z </w:t>
      </w:r>
      <w:proofErr w:type="spellStart"/>
      <w:r>
        <w:t>newIB</w:t>
      </w:r>
      <w:proofErr w:type="spellEnd"/>
      <w:r w:rsidRPr="00AA0259">
        <w:t xml:space="preserve"> do </w:t>
      </w:r>
      <w:proofErr w:type="spellStart"/>
      <w:r>
        <w:t>oldIB</w:t>
      </w:r>
      <w:proofErr w:type="spellEnd"/>
      <w:r w:rsidRPr="00AA0259">
        <w:t xml:space="preserve"> stačí předat veřejný klíč (certifikát), který není potřeba při přenosu nijak zvláště zabezpečovat.</w:t>
      </w:r>
    </w:p>
    <w:p w14:paraId="74AA0D9F" w14:textId="77777777" w:rsidR="0007020C" w:rsidRPr="00AA0259" w:rsidRDefault="0007020C" w:rsidP="007051F0">
      <w:pPr>
        <w:pStyle w:val="01Odstavec"/>
      </w:pPr>
      <w:r w:rsidRPr="00AA0259">
        <w:t>Volba varianty, konkrétního algoritmu a jeho parametrů bude muset proběhnout dohodou A&amp;&amp;L soft</w:t>
      </w:r>
      <w:r>
        <w:t>u</w:t>
      </w:r>
      <w:r w:rsidRPr="00AA0259">
        <w:t xml:space="preserve"> a </w:t>
      </w:r>
      <w:proofErr w:type="spellStart"/>
      <w:r>
        <w:t>Trasku</w:t>
      </w:r>
      <w:proofErr w:type="spellEnd"/>
      <w:r w:rsidRPr="00AA0259">
        <w:t xml:space="preserve"> podle možností obou stran.</w:t>
      </w:r>
    </w:p>
    <w:p w14:paraId="3AD97C55" w14:textId="77777777" w:rsidR="0007020C" w:rsidRPr="00AA0259" w:rsidRDefault="0007020C" w:rsidP="007051F0">
      <w:pPr>
        <w:pStyle w:val="01Nadpis3"/>
      </w:pPr>
      <w:r w:rsidRPr="00AA0259">
        <w:t>Varianta symetrická kryptografie (HMAC)</w:t>
      </w:r>
    </w:p>
    <w:p w14:paraId="44838E30" w14:textId="330BCA95" w:rsidR="0007020C" w:rsidRPr="00AA0259" w:rsidRDefault="0007020C" w:rsidP="007051F0">
      <w:pPr>
        <w:pStyle w:val="01Odstavecprvn"/>
      </w:pPr>
      <w:r w:rsidRPr="00AA0259">
        <w:t xml:space="preserve">Předem je potřeba mezi </w:t>
      </w:r>
      <w:proofErr w:type="spellStart"/>
      <w:r>
        <w:t>newIB</w:t>
      </w:r>
      <w:proofErr w:type="spellEnd"/>
      <w:r w:rsidRPr="00AA0259">
        <w:t xml:space="preserve"> a </w:t>
      </w:r>
      <w:proofErr w:type="spellStart"/>
      <w:r>
        <w:t>oldIB</w:t>
      </w:r>
      <w:proofErr w:type="spellEnd"/>
      <w:r w:rsidRPr="00AA0259">
        <w:t xml:space="preserve"> bezpečně (utajeně) přenést (symetrický) šifrovací klíč.</w:t>
      </w:r>
    </w:p>
    <w:p w14:paraId="05F2A1F4" w14:textId="2CB1FE49" w:rsidR="0007020C" w:rsidRPr="00AA0259" w:rsidRDefault="0007020C" w:rsidP="007051F0">
      <w:pPr>
        <w:pStyle w:val="01Odstavec"/>
      </w:pPr>
      <w:r w:rsidRPr="00AA0259">
        <w:t xml:space="preserve">Posléze při ověřování platnosti příchozího požadavku </w:t>
      </w:r>
      <w:proofErr w:type="spellStart"/>
      <w:r>
        <w:t>oldIB</w:t>
      </w:r>
      <w:proofErr w:type="spellEnd"/>
      <w:r w:rsidRPr="00AA0259">
        <w:t xml:space="preserve"> vypočítá ze zabezpečovaných dat (viz výše) a šifrovacího klíče HMAC a svůj výsledek porovná s přijatou položkou </w:t>
      </w:r>
      <w:proofErr w:type="spellStart"/>
      <w:r w:rsidRPr="00AA0259">
        <w:rPr>
          <w:i/>
          <w:iCs/>
        </w:rPr>
        <w:t>sig</w:t>
      </w:r>
      <w:proofErr w:type="spellEnd"/>
      <w:r w:rsidRPr="00AA0259">
        <w:t>, obě hodnoty se musí shodovat.</w:t>
      </w:r>
    </w:p>
    <w:p w14:paraId="483BD14D" w14:textId="77777777" w:rsidR="0007020C" w:rsidRPr="00AA0259" w:rsidRDefault="0007020C" w:rsidP="007051F0">
      <w:pPr>
        <w:pStyle w:val="01Nadpis3"/>
      </w:pPr>
      <w:r w:rsidRPr="00AA0259">
        <w:t>Varianta asymetrická kryptografie (DSA)</w:t>
      </w:r>
    </w:p>
    <w:p w14:paraId="39D951A3" w14:textId="7C4F331C" w:rsidR="0007020C" w:rsidRPr="00AA0259" w:rsidRDefault="0007020C" w:rsidP="007051F0">
      <w:pPr>
        <w:pStyle w:val="01Odstavecprvn"/>
      </w:pPr>
      <w:r w:rsidRPr="00AA0259">
        <w:t>Předem je potřeba z </w:t>
      </w:r>
      <w:proofErr w:type="spellStart"/>
      <w:r>
        <w:t>newIB</w:t>
      </w:r>
      <w:proofErr w:type="spellEnd"/>
      <w:r w:rsidRPr="00AA0259">
        <w:t xml:space="preserve"> do </w:t>
      </w:r>
      <w:proofErr w:type="spellStart"/>
      <w:r>
        <w:t>oldIB</w:t>
      </w:r>
      <w:proofErr w:type="spellEnd"/>
      <w:r w:rsidRPr="00AA0259">
        <w:t xml:space="preserve"> předat veřejný klíč </w:t>
      </w:r>
      <w:proofErr w:type="spellStart"/>
      <w:r>
        <w:t>newIB</w:t>
      </w:r>
      <w:proofErr w:type="spellEnd"/>
      <w:r w:rsidRPr="00AA0259">
        <w:t xml:space="preserve"> (pravděpodobně ve formě certifikátu).</w:t>
      </w:r>
    </w:p>
    <w:p w14:paraId="096C328D" w14:textId="50FE5196" w:rsidR="00155730" w:rsidRDefault="0007020C" w:rsidP="00155730">
      <w:pPr>
        <w:pStyle w:val="01Odstavec"/>
      </w:pPr>
      <w:r w:rsidRPr="00AA0259">
        <w:t xml:space="preserve">Posléze při ověřování platnosti příchozího požadavku </w:t>
      </w:r>
      <w:proofErr w:type="spellStart"/>
      <w:r>
        <w:t>oldIB</w:t>
      </w:r>
      <w:proofErr w:type="spellEnd"/>
      <w:r w:rsidRPr="00AA0259">
        <w:t xml:space="preserve"> ověří podpis zabezpečovaných dat (viz výše) podle veřejného klíče, podpis musí být platný.</w:t>
      </w:r>
    </w:p>
    <w:p w14:paraId="7D9F4443" w14:textId="77777777" w:rsidR="0007020C" w:rsidRPr="00155730" w:rsidRDefault="0007020C" w:rsidP="00155730">
      <w:pPr>
        <w:pStyle w:val="01Odstavec"/>
      </w:pPr>
    </w:p>
    <w:sectPr w:rsidR="0007020C" w:rsidRPr="00155730" w:rsidSect="00783E03">
      <w:headerReference w:type="default" r:id="rId11"/>
      <w:type w:val="continuous"/>
      <w:pgSz w:w="11907" w:h="16840" w:code="9"/>
      <w:pgMar w:top="1701" w:right="1985" w:bottom="1701" w:left="1701" w:header="709" w:footer="851" w:gutter="0"/>
      <w:cols w:space="708"/>
      <w:noEndnote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EC17E" w14:textId="77777777" w:rsidR="004D5C08" w:rsidRDefault="004D5C08">
      <w:r>
        <w:separator/>
      </w:r>
    </w:p>
  </w:endnote>
  <w:endnote w:type="continuationSeparator" w:id="0">
    <w:p w14:paraId="18D38228" w14:textId="77777777" w:rsidR="004D5C08" w:rsidRDefault="004D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D91C" w14:textId="1072581F" w:rsidR="00A83409" w:rsidRPr="00155730" w:rsidRDefault="0044261F">
    <w:pPr>
      <w:pStyle w:val="03Zpat"/>
    </w:pPr>
    <w:r w:rsidRPr="00155730">
      <w:rPr>
        <w:rStyle w:val="03Zpat-slostrnky"/>
      </w:rPr>
      <w:t>Strana</w:t>
    </w:r>
    <w:r w:rsidR="00A83409" w:rsidRPr="00155730">
      <w:rPr>
        <w:rStyle w:val="03Zpat-slostrnky"/>
      </w:rPr>
      <w:t xml:space="preserve"> </w:t>
    </w:r>
    <w:r w:rsidR="00A83409" w:rsidRPr="00155730">
      <w:rPr>
        <w:rStyle w:val="03Zpat-slostrnky"/>
      </w:rPr>
      <w:fldChar w:fldCharType="begin"/>
    </w:r>
    <w:r w:rsidR="00A83409" w:rsidRPr="00155730">
      <w:rPr>
        <w:rStyle w:val="03Zpat-slostrnky"/>
      </w:rPr>
      <w:instrText xml:space="preserve"> PAGE </w:instrText>
    </w:r>
    <w:r w:rsidR="00A83409" w:rsidRPr="00155730">
      <w:rPr>
        <w:rStyle w:val="03Zpat-slostrnky"/>
      </w:rPr>
      <w:fldChar w:fldCharType="separate"/>
    </w:r>
    <w:r w:rsidR="00DA7276" w:rsidRPr="00155730">
      <w:rPr>
        <w:rStyle w:val="03Zpat-slostrnky"/>
        <w:noProof/>
      </w:rPr>
      <w:t>2</w:t>
    </w:r>
    <w:r w:rsidR="00A83409" w:rsidRPr="00155730">
      <w:rPr>
        <w:rStyle w:val="03Zpat-slostrnky"/>
      </w:rPr>
      <w:fldChar w:fldCharType="end"/>
    </w:r>
    <w:r w:rsidR="00786770" w:rsidRPr="00155730">
      <w:rPr>
        <w:rStyle w:val="03Zpat-slostrnky"/>
      </w:rPr>
      <w:t xml:space="preserve"> / </w:t>
    </w:r>
    <w:r w:rsidR="007051F0">
      <w:rPr>
        <w:rStyle w:val="01OdstavecprvnChar"/>
      </w:rPr>
      <w:t>Popis základního postupu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E5C4" w14:textId="2FECBFE4" w:rsidR="00A83409" w:rsidRPr="00155730" w:rsidRDefault="007051F0" w:rsidP="002D30D7">
    <w:pPr>
      <w:pStyle w:val="03Zpat"/>
      <w:jc w:val="right"/>
      <w:rPr>
        <w:rStyle w:val="03Zpat-slostrnky"/>
      </w:rPr>
    </w:pPr>
    <w:r>
      <w:rPr>
        <w:rStyle w:val="01OdstavecprvnChar"/>
      </w:rPr>
      <w:t>Návrh SSO</w:t>
    </w:r>
    <w:r w:rsidR="00786770" w:rsidRPr="00155730">
      <w:rPr>
        <w:rStyle w:val="03Zpat-slostrnky"/>
      </w:rPr>
      <w:t xml:space="preserve"> </w:t>
    </w:r>
    <w:r w:rsidR="00786770" w:rsidRPr="00155730">
      <w:rPr>
        <w:rStyle w:val="01OdstavecprvnChar"/>
      </w:rPr>
      <w:t>/</w:t>
    </w:r>
    <w:r w:rsidR="00786770" w:rsidRPr="00155730">
      <w:rPr>
        <w:rStyle w:val="03Zpat-slostrnky"/>
      </w:rPr>
      <w:t xml:space="preserve"> </w:t>
    </w:r>
    <w:r w:rsidR="00D71CCF" w:rsidRPr="00155730">
      <w:rPr>
        <w:rStyle w:val="03Zpat-slostrnky"/>
      </w:rPr>
      <w:t>Strana</w:t>
    </w:r>
    <w:r w:rsidR="00A83409" w:rsidRPr="00155730">
      <w:rPr>
        <w:rStyle w:val="03Zpat-slostrnky"/>
      </w:rPr>
      <w:t xml:space="preserve"> </w:t>
    </w:r>
    <w:r w:rsidR="00A83409" w:rsidRPr="00155730">
      <w:rPr>
        <w:rStyle w:val="03Zpat-slostrnky"/>
      </w:rPr>
      <w:fldChar w:fldCharType="begin"/>
    </w:r>
    <w:r w:rsidR="00A83409" w:rsidRPr="00155730">
      <w:rPr>
        <w:rStyle w:val="03Zpat-slostrnky"/>
      </w:rPr>
      <w:instrText xml:space="preserve"> PAGE </w:instrText>
    </w:r>
    <w:r w:rsidR="00A83409" w:rsidRPr="00155730">
      <w:rPr>
        <w:rStyle w:val="03Zpat-slostrnky"/>
      </w:rPr>
      <w:fldChar w:fldCharType="separate"/>
    </w:r>
    <w:r w:rsidR="00DA7276" w:rsidRPr="00155730">
      <w:rPr>
        <w:rStyle w:val="03Zpat-slostrnky"/>
        <w:noProof/>
      </w:rPr>
      <w:t>1</w:t>
    </w:r>
    <w:r w:rsidR="00A83409" w:rsidRPr="00155730">
      <w:rPr>
        <w:rStyle w:val="03Zpat-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758B5" w14:textId="77777777" w:rsidR="004D5C08" w:rsidRDefault="004D5C08">
      <w:r>
        <w:separator/>
      </w:r>
    </w:p>
  </w:footnote>
  <w:footnote w:type="continuationSeparator" w:id="0">
    <w:p w14:paraId="58472614" w14:textId="77777777" w:rsidR="004D5C08" w:rsidRDefault="004D5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DDA1" w14:textId="77777777" w:rsidR="00A83409" w:rsidRDefault="00A83409">
    <w:pPr>
      <w:pStyle w:val="Zhlav"/>
    </w:pPr>
    <w:r>
      <w:rPr>
        <w:noProof/>
      </w:rPr>
      <mc:AlternateContent>
        <mc:Choice Requires="wpc">
          <w:drawing>
            <wp:anchor distT="0" distB="0" distL="114300" distR="114300" simplePos="0" relativeHeight="251657728" behindDoc="0" locked="0" layoutInCell="1" allowOverlap="1" wp14:anchorId="3DD1A9CA" wp14:editId="3D025B96">
              <wp:simplePos x="0" y="0"/>
              <wp:positionH relativeFrom="column">
                <wp:posOffset>-1079500</wp:posOffset>
              </wp:positionH>
              <wp:positionV relativeFrom="paragraph">
                <wp:posOffset>-312420</wp:posOffset>
              </wp:positionV>
              <wp:extent cx="7635875" cy="927100"/>
              <wp:effectExtent l="0" t="0" r="3175" b="0"/>
              <wp:wrapNone/>
              <wp:docPr id="24" name="Plátno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" name="Rectangle 4"/>
                      <wps:cNvSpPr>
                        <a:spLocks noChangeArrowheads="1"/>
                      </wps:cNvSpPr>
                      <wps:spPr bwMode="auto">
                        <a:xfrm>
                          <a:off x="0" y="598805"/>
                          <a:ext cx="7620000" cy="125730"/>
                        </a:xfrm>
                        <a:prstGeom prst="rect">
                          <a:avLst/>
                        </a:prstGeom>
                        <a:solidFill>
                          <a:srgbClr val="DB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76835" y="724535"/>
                          <a:ext cx="7552690" cy="135255"/>
                        </a:xfrm>
                        <a:prstGeom prst="rect">
                          <a:avLst/>
                        </a:prstGeom>
                        <a:solidFill>
                          <a:srgbClr val="B6D5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6"/>
                      <wps:cNvSpPr>
                        <a:spLocks noChangeArrowheads="1"/>
                      </wps:cNvSpPr>
                      <wps:spPr bwMode="auto">
                        <a:xfrm>
                          <a:off x="0" y="724535"/>
                          <a:ext cx="2042160" cy="135255"/>
                        </a:xfrm>
                        <a:prstGeom prst="rect">
                          <a:avLst/>
                        </a:prstGeom>
                        <a:solidFill>
                          <a:srgbClr val="2C50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7"/>
                      <wps:cNvSpPr>
                        <a:spLocks/>
                      </wps:cNvSpPr>
                      <wps:spPr bwMode="auto">
                        <a:xfrm>
                          <a:off x="0" y="724535"/>
                          <a:ext cx="7629525" cy="635"/>
                        </a:xfrm>
                        <a:custGeom>
                          <a:avLst/>
                          <a:gdLst>
                            <a:gd name="T0" fmla="*/ 0 w 794"/>
                            <a:gd name="T1" fmla="*/ 794 w 794"/>
                            <a:gd name="T2" fmla="*/ 0 w 79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794">
                              <a:moveTo>
                                <a:pt x="0" y="0"/>
                              </a:moveTo>
                              <a:lnTo>
                                <a:pt x="7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11"/>
                      <wps:cNvSpPr>
                        <a:spLocks noEditPoints="1"/>
                      </wps:cNvSpPr>
                      <wps:spPr bwMode="auto">
                        <a:xfrm>
                          <a:off x="1388745" y="67945"/>
                          <a:ext cx="298450" cy="290195"/>
                        </a:xfrm>
                        <a:custGeom>
                          <a:avLst/>
                          <a:gdLst>
                            <a:gd name="T0" fmla="*/ 18 w 31"/>
                            <a:gd name="T1" fmla="*/ 27 h 30"/>
                            <a:gd name="T2" fmla="*/ 9 w 31"/>
                            <a:gd name="T3" fmla="*/ 30 h 30"/>
                            <a:gd name="T4" fmla="*/ 0 w 31"/>
                            <a:gd name="T5" fmla="*/ 22 h 30"/>
                            <a:gd name="T6" fmla="*/ 9 w 31"/>
                            <a:gd name="T7" fmla="*/ 13 h 30"/>
                            <a:gd name="T8" fmla="*/ 7 w 31"/>
                            <a:gd name="T9" fmla="*/ 7 h 30"/>
                            <a:gd name="T10" fmla="*/ 15 w 31"/>
                            <a:gd name="T11" fmla="*/ 0 h 30"/>
                            <a:gd name="T12" fmla="*/ 23 w 31"/>
                            <a:gd name="T13" fmla="*/ 6 h 30"/>
                            <a:gd name="T14" fmla="*/ 16 w 31"/>
                            <a:gd name="T15" fmla="*/ 12 h 30"/>
                            <a:gd name="T16" fmla="*/ 23 w 31"/>
                            <a:gd name="T17" fmla="*/ 21 h 30"/>
                            <a:gd name="T18" fmla="*/ 26 w 31"/>
                            <a:gd name="T19" fmla="*/ 14 h 30"/>
                            <a:gd name="T20" fmla="*/ 24 w 31"/>
                            <a:gd name="T21" fmla="*/ 13 h 30"/>
                            <a:gd name="T22" fmla="*/ 21 w 31"/>
                            <a:gd name="T23" fmla="*/ 13 h 30"/>
                            <a:gd name="T24" fmla="*/ 21 w 31"/>
                            <a:gd name="T25" fmla="*/ 12 h 30"/>
                            <a:gd name="T26" fmla="*/ 31 w 31"/>
                            <a:gd name="T27" fmla="*/ 12 h 30"/>
                            <a:gd name="T28" fmla="*/ 31 w 31"/>
                            <a:gd name="T29" fmla="*/ 13 h 30"/>
                            <a:gd name="T30" fmla="*/ 30 w 31"/>
                            <a:gd name="T31" fmla="*/ 13 h 30"/>
                            <a:gd name="T32" fmla="*/ 27 w 31"/>
                            <a:gd name="T33" fmla="*/ 15 h 30"/>
                            <a:gd name="T34" fmla="*/ 24 w 31"/>
                            <a:gd name="T35" fmla="*/ 22 h 30"/>
                            <a:gd name="T36" fmla="*/ 28 w 31"/>
                            <a:gd name="T37" fmla="*/ 28 h 30"/>
                            <a:gd name="T38" fmla="*/ 31 w 31"/>
                            <a:gd name="T39" fmla="*/ 28 h 30"/>
                            <a:gd name="T40" fmla="*/ 31 w 31"/>
                            <a:gd name="T41" fmla="*/ 30 h 30"/>
                            <a:gd name="T42" fmla="*/ 20 w 31"/>
                            <a:gd name="T43" fmla="*/ 30 h 30"/>
                            <a:gd name="T44" fmla="*/ 18 w 31"/>
                            <a:gd name="T45" fmla="*/ 27 h 30"/>
                            <a:gd name="T46" fmla="*/ 18 w 31"/>
                            <a:gd name="T47" fmla="*/ 5 h 30"/>
                            <a:gd name="T48" fmla="*/ 15 w 31"/>
                            <a:gd name="T49" fmla="*/ 2 h 30"/>
                            <a:gd name="T50" fmla="*/ 12 w 31"/>
                            <a:gd name="T51" fmla="*/ 4 h 30"/>
                            <a:gd name="T52" fmla="*/ 13 w 31"/>
                            <a:gd name="T53" fmla="*/ 7 h 30"/>
                            <a:gd name="T54" fmla="*/ 16 w 31"/>
                            <a:gd name="T55" fmla="*/ 11 h 30"/>
                            <a:gd name="T56" fmla="*/ 18 w 31"/>
                            <a:gd name="T57" fmla="*/ 8 h 30"/>
                            <a:gd name="T58" fmla="*/ 18 w 31"/>
                            <a:gd name="T59" fmla="*/ 5 h 30"/>
                            <a:gd name="T60" fmla="*/ 10 w 31"/>
                            <a:gd name="T61" fmla="*/ 14 h 30"/>
                            <a:gd name="T62" fmla="*/ 6 w 31"/>
                            <a:gd name="T63" fmla="*/ 18 h 30"/>
                            <a:gd name="T64" fmla="*/ 7 w 31"/>
                            <a:gd name="T65" fmla="*/ 21 h 30"/>
                            <a:gd name="T66" fmla="*/ 9 w 31"/>
                            <a:gd name="T67" fmla="*/ 24 h 30"/>
                            <a:gd name="T68" fmla="*/ 13 w 31"/>
                            <a:gd name="T69" fmla="*/ 28 h 30"/>
                            <a:gd name="T70" fmla="*/ 18 w 31"/>
                            <a:gd name="T71" fmla="*/ 26 h 30"/>
                            <a:gd name="T72" fmla="*/ 10 w 31"/>
                            <a:gd name="T73" fmla="*/ 14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31" h="30">
                              <a:moveTo>
                                <a:pt x="18" y="27"/>
                              </a:moveTo>
                              <a:cubicBezTo>
                                <a:pt x="16" y="29"/>
                                <a:pt x="12" y="30"/>
                                <a:pt x="9" y="30"/>
                              </a:cubicBezTo>
                              <a:cubicBezTo>
                                <a:pt x="4" y="30"/>
                                <a:pt x="0" y="27"/>
                                <a:pt x="0" y="22"/>
                              </a:cubicBezTo>
                              <a:cubicBezTo>
                                <a:pt x="0" y="18"/>
                                <a:pt x="5" y="14"/>
                                <a:pt x="9" y="13"/>
                              </a:cubicBezTo>
                              <a:cubicBezTo>
                                <a:pt x="8" y="11"/>
                                <a:pt x="7" y="9"/>
                                <a:pt x="7" y="7"/>
                              </a:cubicBezTo>
                              <a:cubicBezTo>
                                <a:pt x="7" y="3"/>
                                <a:pt x="11" y="0"/>
                                <a:pt x="15" y="0"/>
                              </a:cubicBezTo>
                              <a:cubicBezTo>
                                <a:pt x="21" y="0"/>
                                <a:pt x="23" y="4"/>
                                <a:pt x="23" y="6"/>
                              </a:cubicBezTo>
                              <a:cubicBezTo>
                                <a:pt x="23" y="9"/>
                                <a:pt x="19" y="11"/>
                                <a:pt x="16" y="12"/>
                              </a:cubicBezTo>
                              <a:lnTo>
                                <a:pt x="23" y="21"/>
                              </a:lnTo>
                              <a:cubicBezTo>
                                <a:pt x="24" y="19"/>
                                <a:pt x="26" y="16"/>
                                <a:pt x="26" y="14"/>
                              </a:cubicBezTo>
                              <a:cubicBezTo>
                                <a:pt x="26" y="14"/>
                                <a:pt x="24" y="13"/>
                                <a:pt x="24" y="13"/>
                              </a:cubicBezTo>
                              <a:lnTo>
                                <a:pt x="21" y="13"/>
                              </a:lnTo>
                              <a:lnTo>
                                <a:pt x="21" y="12"/>
                              </a:lnTo>
                              <a:lnTo>
                                <a:pt x="31" y="12"/>
                              </a:lnTo>
                              <a:lnTo>
                                <a:pt x="31" y="13"/>
                              </a:lnTo>
                              <a:lnTo>
                                <a:pt x="30" y="13"/>
                              </a:lnTo>
                              <a:cubicBezTo>
                                <a:pt x="28" y="13"/>
                                <a:pt x="28" y="14"/>
                                <a:pt x="27" y="15"/>
                              </a:cubicBezTo>
                              <a:cubicBezTo>
                                <a:pt x="26" y="18"/>
                                <a:pt x="25" y="20"/>
                                <a:pt x="24" y="22"/>
                              </a:cubicBezTo>
                              <a:lnTo>
                                <a:pt x="28" y="28"/>
                              </a:lnTo>
                              <a:lnTo>
                                <a:pt x="31" y="28"/>
                              </a:lnTo>
                              <a:lnTo>
                                <a:pt x="31" y="30"/>
                              </a:lnTo>
                              <a:lnTo>
                                <a:pt x="20" y="30"/>
                              </a:lnTo>
                              <a:lnTo>
                                <a:pt x="18" y="27"/>
                              </a:lnTo>
                              <a:close/>
                              <a:moveTo>
                                <a:pt x="18" y="5"/>
                              </a:moveTo>
                              <a:cubicBezTo>
                                <a:pt x="18" y="3"/>
                                <a:pt x="17" y="2"/>
                                <a:pt x="15" y="2"/>
                              </a:cubicBezTo>
                              <a:cubicBezTo>
                                <a:pt x="14" y="2"/>
                                <a:pt x="12" y="2"/>
                                <a:pt x="12" y="4"/>
                              </a:cubicBezTo>
                              <a:cubicBezTo>
                                <a:pt x="12" y="5"/>
                                <a:pt x="12" y="6"/>
                                <a:pt x="13" y="7"/>
                              </a:cubicBezTo>
                              <a:lnTo>
                                <a:pt x="16" y="11"/>
                              </a:lnTo>
                              <a:cubicBezTo>
                                <a:pt x="17" y="10"/>
                                <a:pt x="18" y="9"/>
                                <a:pt x="18" y="8"/>
                              </a:cubicBezTo>
                              <a:lnTo>
                                <a:pt x="18" y="5"/>
                              </a:lnTo>
                              <a:close/>
                              <a:moveTo>
                                <a:pt x="10" y="14"/>
                              </a:moveTo>
                              <a:cubicBezTo>
                                <a:pt x="8" y="15"/>
                                <a:pt x="6" y="16"/>
                                <a:pt x="6" y="18"/>
                              </a:cubicBezTo>
                              <a:cubicBezTo>
                                <a:pt x="6" y="19"/>
                                <a:pt x="7" y="20"/>
                                <a:pt x="7" y="21"/>
                              </a:cubicBezTo>
                              <a:lnTo>
                                <a:pt x="9" y="24"/>
                              </a:lnTo>
                              <a:cubicBezTo>
                                <a:pt x="10" y="26"/>
                                <a:pt x="11" y="28"/>
                                <a:pt x="13" y="28"/>
                              </a:cubicBezTo>
                              <a:cubicBezTo>
                                <a:pt x="15" y="28"/>
                                <a:pt x="16" y="27"/>
                                <a:pt x="18" y="26"/>
                              </a:cubicBezTo>
                              <a:lnTo>
                                <a:pt x="10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8"/>
                      <wps:cNvSpPr>
                        <a:spLocks/>
                      </wps:cNvSpPr>
                      <wps:spPr bwMode="auto">
                        <a:xfrm>
                          <a:off x="1921510" y="0"/>
                          <a:ext cx="635" cy="898525"/>
                        </a:xfrm>
                        <a:custGeom>
                          <a:avLst/>
                          <a:gdLst>
                            <a:gd name="T0" fmla="*/ 0 h 93"/>
                            <a:gd name="T1" fmla="*/ 93 h 93"/>
                            <a:gd name="T2" fmla="*/ 0 h 93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93">
                              <a:moveTo>
                                <a:pt x="0" y="0"/>
                              </a:moveTo>
                              <a:lnTo>
                                <a:pt x="0" y="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1491354" name="Obrázek 68149135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46539" y="0"/>
                          <a:ext cx="1004254" cy="591235"/>
                        </a:xfrm>
                        <a:prstGeom prst="rect">
                          <a:avLst/>
                        </a:prstGeom>
                      </pic:spPr>
                    </pic:pic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7DBF87" id="Plátno 2" o:spid="_x0000_s1026" editas="canvas" style="position:absolute;margin-left:-85pt;margin-top:-24.6pt;width:601.25pt;height:73pt;z-index:251657728" coordsize="76358,9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6358;height:9271;visibility:visible;mso-wrap-style:square">
                <v:fill o:detectmouseclick="t"/>
                <v:path o:connecttype="none"/>
              </v:shape>
              <v:rect id="Rectangle 4" o:spid="_x0000_s1028" style="position:absolute;top:5988;width:76200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" fillcolor="#dbdbdc" stroked="f" strokeweight="0"/>
              <v:rect id="Rectangle 5" o:spid="_x0000_s1029" style="position:absolute;left:768;top:7245;width:75527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" fillcolor="#b6d5ee" stroked="f" strokeweight="0"/>
              <v:rect id="Rectangle 6" o:spid="_x0000_s1030" style="position:absolute;top:7245;width:20421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" fillcolor="#2c507a" stroked="f" strokeweight="0"/>
              <v:shape id="Freeform 7" o:spid="_x0000_s1031" style="position:absolute;top:7245;width:76295;height:6;visibility:visible;mso-wrap-style:square;v-text-anchor:top" coordsize="794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" path="m,l794,,,xe" stroked="f" strokeweight="0">
                <v:path arrowok="t" o:connecttype="custom" o:connectlocs="0,0;7629525,0;0,0" o:connectangles="0,0,0"/>
              </v:shape>
              <v:shape id="Freeform 11" o:spid="_x0000_s1032" style="position:absolute;left:13887;top:679;width:2984;height:2902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" path="m18,27v-2,2,-6,3,-9,3c4,30,,27,,22,,18,5,14,9,13,8,11,7,9,7,7,7,3,11,,15,v6,,8,4,8,6c23,9,19,11,16,12r7,9c24,19,26,16,26,14v,,-2,-1,-2,-1l21,13r,-1l31,12r,1l30,13v-2,,-2,1,-3,2c26,18,25,20,24,22r4,6l31,28r,2l20,30,18,27xm18,5c18,3,17,2,15,2v-1,,-3,,-3,2c12,5,12,6,13,7r3,4c17,10,18,9,18,8r,-3xm10,14c8,15,6,16,6,18v,1,1,2,1,3l9,24v1,2,2,4,4,4c15,28,16,27,18,26l10,14xe" stroked="f" strokeweight="0">
                <v:path arrowok="t" o:connecttype="custom" o:connectlocs="173294,261175;86647,290195;0,212810;86647,125751;67392,67712;144411,0;221431,58039;154039,116078;221431,203137;250313,135424;231058,125751;202176,125751;202176,116078;298450,116078;298450,125751;288823,125751;259940,145098;231058,212810;269568,270849;298450,270849;298450,290195;192548,290195;173294,261175;173294,48366;144411,19346;115529,38693;125156,67712;154039,106405;173294,77385;173294,48366;96274,135424;57765,174117;67392,203137;86647,232156;125156,270849;173294,251502;96274,135424" o:connectangles="0,0,0,0,0,0,0,0,0,0,0,0,0,0,0,0,0,0,0,0,0,0,0,0,0,0,0,0,0,0,0,0,0,0,0,0,0"/>
                <o:lock v:ext="edit" verticies="t"/>
              </v:shape>
              <v:shape id="Freeform 18" o:spid="_x0000_s1033" style="position:absolute;left:19215;width:6;height:8985;visibility:visible;mso-wrap-style:square;v-text-anchor:top" coordsize="63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" path="m,l,93,,xe" stroked="f" strokeweight="0">
                <v:path arrowok="t" o:connecttype="custom" o:connectlocs="0,0;0,898525;0,0" o:connectangles="0,0,0"/>
              </v:shape>
              <v:shape id="Obrázek 681491354" o:spid="_x0000_s1034" type="#_x0000_t75" style="position:absolute;left:10465;width:10042;height:5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">
                <v:imagedata r:id="rId2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FD13" w14:textId="49F1B998" w:rsidR="007051F0" w:rsidRDefault="007051F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632A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C4800D5A"/>
    <w:lvl w:ilvl="0">
      <w:numFmt w:val="decimal"/>
      <w:pStyle w:val="Seznamsodrkami"/>
      <w:lvlText w:val="*"/>
      <w:lvlJc w:val="left"/>
    </w:lvl>
  </w:abstractNum>
  <w:abstractNum w:abstractNumId="2" w15:restartNumberingAfterBreak="0">
    <w:nsid w:val="00D81338"/>
    <w:multiLevelType w:val="multilevel"/>
    <w:tmpl w:val="181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51940"/>
    <w:multiLevelType w:val="hybridMultilevel"/>
    <w:tmpl w:val="D9AE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9C6828"/>
    <w:multiLevelType w:val="multilevel"/>
    <w:tmpl w:val="20F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67F63"/>
    <w:multiLevelType w:val="multilevel"/>
    <w:tmpl w:val="7A9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23CD7"/>
    <w:multiLevelType w:val="hybridMultilevel"/>
    <w:tmpl w:val="10AE3D9C"/>
    <w:lvl w:ilvl="0" w:tplc="C0E233D6">
      <w:numFmt w:val="bullet"/>
      <w:lvlText w:val=""/>
      <w:lvlJc w:val="left"/>
      <w:pPr>
        <w:ind w:left="621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7" w15:restartNumberingAfterBreak="0">
    <w:nsid w:val="12F15702"/>
    <w:multiLevelType w:val="hybridMultilevel"/>
    <w:tmpl w:val="88466634"/>
    <w:lvl w:ilvl="0" w:tplc="2430BBCE">
      <w:start w:val="1"/>
      <w:numFmt w:val="bullet"/>
      <w:pStyle w:val="02Odrka"/>
      <w:lvlText w:val="›"/>
      <w:lvlJc w:val="left"/>
      <w:pPr>
        <w:ind w:left="621" w:hanging="360"/>
      </w:pPr>
      <w:rPr>
        <w:rFonts w:ascii="Times New Roman" w:hAnsi="Times New Roman" w:cs="Times New Roman" w:hint="default"/>
        <w:b/>
        <w:i w:val="0"/>
        <w:color w:val="28507A"/>
        <w:sz w:val="28"/>
        <w:szCs w:val="20"/>
      </w:rPr>
    </w:lvl>
    <w:lvl w:ilvl="1" w:tplc="33F46E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A5AC4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9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A8D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D065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F473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649C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5D2E2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54559"/>
    <w:multiLevelType w:val="hybridMultilevel"/>
    <w:tmpl w:val="1F8A314E"/>
    <w:lvl w:ilvl="0" w:tplc="ABEAC75E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A4F17"/>
    <w:multiLevelType w:val="multilevel"/>
    <w:tmpl w:val="CF4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607E7"/>
    <w:multiLevelType w:val="hybridMultilevel"/>
    <w:tmpl w:val="0C87784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934815"/>
    <w:multiLevelType w:val="multilevel"/>
    <w:tmpl w:val="F4D2ACF6"/>
    <w:lvl w:ilvl="0">
      <w:start w:val="1"/>
      <w:numFmt w:val="bullet"/>
      <w:pStyle w:val="01Odrkastekou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6325B"/>
    <w:multiLevelType w:val="hybridMultilevel"/>
    <w:tmpl w:val="C77A4F40"/>
    <w:lvl w:ilvl="0" w:tplc="FFFFFFFF">
      <w:start w:val="1"/>
      <w:numFmt w:val="decimal"/>
      <w:lvlText w:val="%1."/>
      <w:lvlJc w:val="left"/>
      <w:pPr>
        <w:tabs>
          <w:tab w:val="num" w:pos="621"/>
        </w:tabs>
        <w:ind w:left="261" w:firstLine="0"/>
      </w:pPr>
      <w:rPr>
        <w:rFonts w:ascii="Arial" w:hAnsi="Arial" w:hint="default"/>
        <w:b w:val="0"/>
        <w:i w:val="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B0A7B"/>
    <w:multiLevelType w:val="hybridMultilevel"/>
    <w:tmpl w:val="974EF8F6"/>
    <w:lvl w:ilvl="0" w:tplc="34A4D160">
      <w:start w:val="1"/>
      <w:numFmt w:val="decimal"/>
      <w:pStyle w:val="02Popisektabulky"/>
      <w:lvlText w:val="Table No.%1 — "/>
      <w:lvlJc w:val="left"/>
      <w:pPr>
        <w:tabs>
          <w:tab w:val="num" w:pos="717"/>
        </w:tabs>
        <w:ind w:left="2265" w:hanging="190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EE745F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0C39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907A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23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8A30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74CD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1E07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7E6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FE356E"/>
    <w:multiLevelType w:val="hybridMultilevel"/>
    <w:tmpl w:val="0D20F012"/>
    <w:lvl w:ilvl="0" w:tplc="EB8858C4">
      <w:start w:val="1"/>
      <w:numFmt w:val="decimal"/>
      <w:pStyle w:val="02Popisekobrzku"/>
      <w:lvlText w:val="Image No.%1 — "/>
      <w:lvlJc w:val="left"/>
      <w:pPr>
        <w:tabs>
          <w:tab w:val="num" w:pos="717"/>
        </w:tabs>
        <w:ind w:left="2322" w:hanging="1965"/>
      </w:pPr>
      <w:rPr>
        <w:rFonts w:ascii="Times New Roman" w:hAnsi="Times New Roman" w:cs="Times New Roman" w:hint="default"/>
        <w:b w:val="0"/>
        <w:i w:val="0"/>
        <w:sz w:val="18"/>
        <w:szCs w:val="18"/>
      </w:rPr>
    </w:lvl>
    <w:lvl w:ilvl="1" w:tplc="C1545A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ABA3E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6046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5C25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5031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AACA8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02A9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04032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294E66"/>
    <w:multiLevelType w:val="multilevel"/>
    <w:tmpl w:val="719CF872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left"/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left"/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left"/>
      <w:rPr>
        <w:rFonts w:ascii="Times New Roman" w:hAnsi="Times New Roman" w:cs="Times New Roman"/>
        <w:sz w:val="24"/>
        <w:szCs w:val="24"/>
      </w:rPr>
    </w:lvl>
  </w:abstractNum>
  <w:abstractNum w:abstractNumId="16" w15:restartNumberingAfterBreak="0">
    <w:nsid w:val="378713A2"/>
    <w:multiLevelType w:val="hybridMultilevel"/>
    <w:tmpl w:val="8FC8AC1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A2D1BCA"/>
    <w:multiLevelType w:val="hybridMultilevel"/>
    <w:tmpl w:val="C77A4F40"/>
    <w:lvl w:ilvl="0" w:tplc="04050011">
      <w:start w:val="1"/>
      <w:numFmt w:val="decimal"/>
      <w:pStyle w:val="02Odrkaslovan"/>
      <w:lvlText w:val="%1."/>
      <w:lvlJc w:val="left"/>
      <w:pPr>
        <w:tabs>
          <w:tab w:val="num" w:pos="621"/>
        </w:tabs>
        <w:ind w:left="261" w:firstLine="0"/>
      </w:pPr>
      <w:rPr>
        <w:rFonts w:ascii="Arial" w:hAnsi="Arial" w:hint="default"/>
        <w:b w:val="0"/>
        <w:i w:val="0"/>
        <w:sz w:val="20"/>
        <w:szCs w:val="20"/>
      </w:rPr>
    </w:lvl>
    <w:lvl w:ilvl="1" w:tplc="040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559C1"/>
    <w:multiLevelType w:val="multilevel"/>
    <w:tmpl w:val="014064C4"/>
    <w:lvl w:ilvl="0">
      <w:start w:val="1"/>
      <w:numFmt w:val="decimal"/>
      <w:pStyle w:val="01Odstavecslovan"/>
      <w:lvlText w:val="%1."/>
      <w:lvlJc w:val="left"/>
      <w:pPr>
        <w:tabs>
          <w:tab w:val="num" w:pos="360"/>
        </w:tabs>
        <w:ind w:left="0" w:firstLine="0"/>
      </w:pPr>
      <w:rPr>
        <w:rFonts w:ascii="Arial Black" w:hAnsi="Arial Black" w:hint="default"/>
        <w:b w:val="0"/>
        <w:i w:val="0"/>
        <w:sz w:val="17"/>
        <w:szCs w:val="17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5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pStyle w:val="01Odstavecprv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50"/>
        </w:tabs>
        <w:ind w:left="20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10"/>
        </w:tabs>
        <w:ind w:left="2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440"/>
      </w:pPr>
      <w:rPr>
        <w:rFonts w:hint="default"/>
      </w:rPr>
    </w:lvl>
  </w:abstractNum>
  <w:abstractNum w:abstractNumId="19" w15:restartNumberingAfterBreak="0">
    <w:nsid w:val="473E6668"/>
    <w:multiLevelType w:val="hybridMultilevel"/>
    <w:tmpl w:val="9198E4B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C45C0"/>
    <w:multiLevelType w:val="multilevel"/>
    <w:tmpl w:val="12965CC2"/>
    <w:lvl w:ilvl="0">
      <w:start w:val="1"/>
      <w:numFmt w:val="decimal"/>
      <w:pStyle w:val="01Nadpis1"/>
      <w:isLgl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01Nadpis2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01Nadpis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01Nadpis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01Nadpis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%6.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50"/>
        </w:tabs>
        <w:ind w:left="20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10"/>
        </w:tabs>
        <w:ind w:left="2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440"/>
      </w:pPr>
      <w:rPr>
        <w:rFonts w:hint="default"/>
      </w:rPr>
    </w:lvl>
  </w:abstractNum>
  <w:abstractNum w:abstractNumId="21" w15:restartNumberingAfterBreak="0">
    <w:nsid w:val="564A2B55"/>
    <w:multiLevelType w:val="multilevel"/>
    <w:tmpl w:val="42C28344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left"/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left"/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left"/>
      <w:rPr>
        <w:rFonts w:ascii="Times New Roman" w:hAnsi="Times New Roman" w:cs="Times New Roman"/>
        <w:sz w:val="24"/>
        <w:szCs w:val="24"/>
      </w:rPr>
    </w:lvl>
  </w:abstractNum>
  <w:abstractNum w:abstractNumId="22" w15:restartNumberingAfterBreak="0">
    <w:nsid w:val="588642FA"/>
    <w:multiLevelType w:val="multilevel"/>
    <w:tmpl w:val="5D34EAFA"/>
    <w:lvl w:ilvl="0">
      <w:start w:val="1"/>
      <w:numFmt w:val="decimal"/>
      <w:pStyle w:val="Numbered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aragraph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459"/>
        </w:tabs>
        <w:ind w:left="27" w:hanging="648"/>
      </w:pPr>
    </w:lvl>
    <w:lvl w:ilvl="4">
      <w:start w:val="1"/>
      <w:numFmt w:val="decimal"/>
      <w:lvlText w:val="%1.%2.%3.%4.%5."/>
      <w:lvlJc w:val="left"/>
      <w:pPr>
        <w:tabs>
          <w:tab w:val="num" w:pos="819"/>
        </w:tabs>
        <w:ind w:left="531" w:hanging="792"/>
      </w:pPr>
    </w:lvl>
    <w:lvl w:ilvl="5">
      <w:start w:val="1"/>
      <w:numFmt w:val="decimal"/>
      <w:lvlText w:val="%1.%2.%3.%4.%5.%6."/>
      <w:lvlJc w:val="left"/>
      <w:pPr>
        <w:tabs>
          <w:tab w:val="num" w:pos="1539"/>
        </w:tabs>
        <w:ind w:left="10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2259"/>
        </w:tabs>
        <w:ind w:left="15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619"/>
        </w:tabs>
        <w:ind w:left="20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339"/>
        </w:tabs>
        <w:ind w:left="2619" w:hanging="1440"/>
      </w:pPr>
    </w:lvl>
  </w:abstractNum>
  <w:abstractNum w:abstractNumId="23" w15:restartNumberingAfterBreak="0">
    <w:nsid w:val="5933307A"/>
    <w:multiLevelType w:val="multilevel"/>
    <w:tmpl w:val="F63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F541B"/>
    <w:multiLevelType w:val="multilevel"/>
    <w:tmpl w:val="AE547F54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25" w15:restartNumberingAfterBreak="0">
    <w:nsid w:val="5BB753D5"/>
    <w:multiLevelType w:val="multilevel"/>
    <w:tmpl w:val="D57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E0974"/>
    <w:multiLevelType w:val="singleLevel"/>
    <w:tmpl w:val="F4EA53E4"/>
    <w:lvl w:ilvl="0">
      <w:start w:val="1"/>
      <w:numFmt w:val="bullet"/>
      <w:pStyle w:val="GAP-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F2302F1"/>
    <w:multiLevelType w:val="multilevel"/>
    <w:tmpl w:val="644E9BF6"/>
    <w:lvl w:ilvl="0">
      <w:start w:val="1"/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28" w15:restartNumberingAfterBreak="0">
    <w:nsid w:val="63631D71"/>
    <w:multiLevelType w:val="hybridMultilevel"/>
    <w:tmpl w:val="7AC40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DF2889"/>
    <w:multiLevelType w:val="multilevel"/>
    <w:tmpl w:val="B6821D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BD73E28"/>
    <w:multiLevelType w:val="multilevel"/>
    <w:tmpl w:val="6DD26904"/>
    <w:lvl w:ilvl="0">
      <w:start w:val="1"/>
      <w:numFmt w:val="decimal"/>
      <w:pStyle w:val="02slovanseznamploh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1" w15:restartNumberingAfterBreak="0">
    <w:nsid w:val="7D435063"/>
    <w:multiLevelType w:val="multilevel"/>
    <w:tmpl w:val="442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6226A"/>
    <w:multiLevelType w:val="multilevel"/>
    <w:tmpl w:val="276E038E"/>
    <w:lvl w:ilvl="0">
      <w:start w:val="1"/>
      <w:numFmt w:val="lowerLetter"/>
      <w:pStyle w:val="01Odrkaspsmenem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8216852">
    <w:abstractNumId w:val="18"/>
  </w:num>
  <w:num w:numId="2" w16cid:durableId="1812168644">
    <w:abstractNumId w:val="17"/>
  </w:num>
  <w:num w:numId="3" w16cid:durableId="465507161">
    <w:abstractNumId w:val="20"/>
  </w:num>
  <w:num w:numId="4" w16cid:durableId="212467769">
    <w:abstractNumId w:val="14"/>
  </w:num>
  <w:num w:numId="5" w16cid:durableId="1981033736">
    <w:abstractNumId w:val="13"/>
  </w:num>
  <w:num w:numId="6" w16cid:durableId="1627152427">
    <w:abstractNumId w:val="7"/>
  </w:num>
  <w:num w:numId="7" w16cid:durableId="1548226041">
    <w:abstractNumId w:val="30"/>
  </w:num>
  <w:num w:numId="8" w16cid:durableId="1512721264">
    <w:abstractNumId w:val="1"/>
    <w:lvlOverride w:ilvl="0">
      <w:lvl w:ilvl="0">
        <w:start w:val="1"/>
        <w:numFmt w:val="bullet"/>
        <w:pStyle w:val="Seznamsodrkami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 w16cid:durableId="1090346392">
    <w:abstractNumId w:val="11"/>
  </w:num>
  <w:num w:numId="10" w16cid:durableId="1834291686">
    <w:abstractNumId w:val="32"/>
  </w:num>
  <w:num w:numId="11" w16cid:durableId="929700552">
    <w:abstractNumId w:val="26"/>
  </w:num>
  <w:num w:numId="12" w16cid:durableId="1358653523">
    <w:abstractNumId w:val="16"/>
  </w:num>
  <w:num w:numId="13" w16cid:durableId="2130659515">
    <w:abstractNumId w:val="23"/>
  </w:num>
  <w:num w:numId="14" w16cid:durableId="177162747">
    <w:abstractNumId w:val="0"/>
  </w:num>
  <w:num w:numId="15" w16cid:durableId="616568227">
    <w:abstractNumId w:val="6"/>
  </w:num>
  <w:num w:numId="16" w16cid:durableId="1133403622">
    <w:abstractNumId w:val="8"/>
  </w:num>
  <w:num w:numId="17" w16cid:durableId="1506167077">
    <w:abstractNumId w:val="29"/>
  </w:num>
  <w:num w:numId="18" w16cid:durableId="669790823">
    <w:abstractNumId w:val="28"/>
  </w:num>
  <w:num w:numId="19" w16cid:durableId="275865616">
    <w:abstractNumId w:val="3"/>
  </w:num>
  <w:num w:numId="20" w16cid:durableId="1456944131">
    <w:abstractNumId w:val="31"/>
  </w:num>
  <w:num w:numId="21" w16cid:durableId="1097097858">
    <w:abstractNumId w:val="4"/>
  </w:num>
  <w:num w:numId="22" w16cid:durableId="200094146">
    <w:abstractNumId w:val="2"/>
  </w:num>
  <w:num w:numId="23" w16cid:durableId="925768500">
    <w:abstractNumId w:val="5"/>
  </w:num>
  <w:num w:numId="24" w16cid:durableId="1152062864">
    <w:abstractNumId w:val="10"/>
  </w:num>
  <w:num w:numId="25" w16cid:durableId="1732726227">
    <w:abstractNumId w:val="9"/>
  </w:num>
  <w:num w:numId="26" w16cid:durableId="2100176745">
    <w:abstractNumId w:val="25"/>
  </w:num>
  <w:num w:numId="27" w16cid:durableId="116563410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57588216">
    <w:abstractNumId w:val="19"/>
  </w:num>
  <w:num w:numId="29" w16cid:durableId="2100249914">
    <w:abstractNumId w:val="15"/>
  </w:num>
  <w:num w:numId="30" w16cid:durableId="1070620200">
    <w:abstractNumId w:val="27"/>
  </w:num>
  <w:num w:numId="31" w16cid:durableId="1252007081">
    <w:abstractNumId w:val="21"/>
  </w:num>
  <w:num w:numId="32" w16cid:durableId="1599830497">
    <w:abstractNumId w:val="24"/>
  </w:num>
  <w:num w:numId="33" w16cid:durableId="28011547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mirrorMargin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0"/>
  <w:hyphenationZone w:val="425"/>
  <w:doNotHyphenateCaps/>
  <w:evenAndOddHeaders/>
  <w:drawingGridHorizontalSpacing w:val="100"/>
  <w:displayHorizontalDrawingGridEvery w:val="0"/>
  <w:displayVerticalDrawingGridEvery w:val="0"/>
  <w:doNotShadeFormData/>
  <w:characterSpacingControl w:val="doNotCompress"/>
  <w:hdrShapeDefaults>
    <o:shapedefaults v:ext="edit" spidmax="2050">
      <o:colormru v:ext="edit" colors="#dbdbdc,#cce2ee,#b6d5ee,#2c507a,#c2d7e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7F"/>
    <w:rsid w:val="000014BD"/>
    <w:rsid w:val="00002DE1"/>
    <w:rsid w:val="0000458B"/>
    <w:rsid w:val="00004741"/>
    <w:rsid w:val="000052D0"/>
    <w:rsid w:val="000057F7"/>
    <w:rsid w:val="00005E31"/>
    <w:rsid w:val="000064FA"/>
    <w:rsid w:val="00007119"/>
    <w:rsid w:val="0001082E"/>
    <w:rsid w:val="00010F6A"/>
    <w:rsid w:val="0001252F"/>
    <w:rsid w:val="000144CD"/>
    <w:rsid w:val="0001627C"/>
    <w:rsid w:val="0002043C"/>
    <w:rsid w:val="00020A82"/>
    <w:rsid w:val="000222DB"/>
    <w:rsid w:val="000234E0"/>
    <w:rsid w:val="0002529D"/>
    <w:rsid w:val="00036C77"/>
    <w:rsid w:val="00036DFC"/>
    <w:rsid w:val="00037F2B"/>
    <w:rsid w:val="00040292"/>
    <w:rsid w:val="00040FCE"/>
    <w:rsid w:val="000418D9"/>
    <w:rsid w:val="00041F8D"/>
    <w:rsid w:val="00043B21"/>
    <w:rsid w:val="000448F0"/>
    <w:rsid w:val="000453EC"/>
    <w:rsid w:val="00047A55"/>
    <w:rsid w:val="0005072B"/>
    <w:rsid w:val="00050D61"/>
    <w:rsid w:val="000511DF"/>
    <w:rsid w:val="00051BF8"/>
    <w:rsid w:val="00052976"/>
    <w:rsid w:val="000532CE"/>
    <w:rsid w:val="00055983"/>
    <w:rsid w:val="00055B68"/>
    <w:rsid w:val="000566AD"/>
    <w:rsid w:val="000621D5"/>
    <w:rsid w:val="00062F20"/>
    <w:rsid w:val="0006675F"/>
    <w:rsid w:val="00067120"/>
    <w:rsid w:val="0006754D"/>
    <w:rsid w:val="00067A08"/>
    <w:rsid w:val="0007020C"/>
    <w:rsid w:val="0007115D"/>
    <w:rsid w:val="00071232"/>
    <w:rsid w:val="000722FA"/>
    <w:rsid w:val="00072964"/>
    <w:rsid w:val="00073FD3"/>
    <w:rsid w:val="00077173"/>
    <w:rsid w:val="000774D4"/>
    <w:rsid w:val="00077906"/>
    <w:rsid w:val="00082BA2"/>
    <w:rsid w:val="00083DF9"/>
    <w:rsid w:val="0008707F"/>
    <w:rsid w:val="00087F8C"/>
    <w:rsid w:val="000907E3"/>
    <w:rsid w:val="00091022"/>
    <w:rsid w:val="000911A5"/>
    <w:rsid w:val="00091792"/>
    <w:rsid w:val="00092906"/>
    <w:rsid w:val="0009317A"/>
    <w:rsid w:val="000934C6"/>
    <w:rsid w:val="000964C9"/>
    <w:rsid w:val="00096F09"/>
    <w:rsid w:val="00097BF5"/>
    <w:rsid w:val="000A14D2"/>
    <w:rsid w:val="000A17D4"/>
    <w:rsid w:val="000A7619"/>
    <w:rsid w:val="000B0233"/>
    <w:rsid w:val="000B0AE5"/>
    <w:rsid w:val="000B15BD"/>
    <w:rsid w:val="000B1FCA"/>
    <w:rsid w:val="000B309A"/>
    <w:rsid w:val="000B36AE"/>
    <w:rsid w:val="000B3D26"/>
    <w:rsid w:val="000B51FB"/>
    <w:rsid w:val="000B640F"/>
    <w:rsid w:val="000B710E"/>
    <w:rsid w:val="000C0567"/>
    <w:rsid w:val="000C063F"/>
    <w:rsid w:val="000C072A"/>
    <w:rsid w:val="000C1255"/>
    <w:rsid w:val="000C198A"/>
    <w:rsid w:val="000C1C62"/>
    <w:rsid w:val="000C1CEE"/>
    <w:rsid w:val="000C5260"/>
    <w:rsid w:val="000C57E2"/>
    <w:rsid w:val="000C660D"/>
    <w:rsid w:val="000D06B6"/>
    <w:rsid w:val="000D302B"/>
    <w:rsid w:val="000D331A"/>
    <w:rsid w:val="000E0A56"/>
    <w:rsid w:val="000E168C"/>
    <w:rsid w:val="000E20DE"/>
    <w:rsid w:val="000E4BE2"/>
    <w:rsid w:val="000E4CCB"/>
    <w:rsid w:val="000E6ACF"/>
    <w:rsid w:val="000E70DD"/>
    <w:rsid w:val="000F017F"/>
    <w:rsid w:val="000F13D7"/>
    <w:rsid w:val="000F145C"/>
    <w:rsid w:val="000F313D"/>
    <w:rsid w:val="000F3F43"/>
    <w:rsid w:val="000F4484"/>
    <w:rsid w:val="000F5442"/>
    <w:rsid w:val="000F65F2"/>
    <w:rsid w:val="001005A3"/>
    <w:rsid w:val="00100670"/>
    <w:rsid w:val="001046CB"/>
    <w:rsid w:val="001049C6"/>
    <w:rsid w:val="00105274"/>
    <w:rsid w:val="0010561A"/>
    <w:rsid w:val="0010637A"/>
    <w:rsid w:val="00110276"/>
    <w:rsid w:val="001104F2"/>
    <w:rsid w:val="0011585C"/>
    <w:rsid w:val="00115CD9"/>
    <w:rsid w:val="001206EE"/>
    <w:rsid w:val="00120790"/>
    <w:rsid w:val="00121152"/>
    <w:rsid w:val="00122835"/>
    <w:rsid w:val="00123BF6"/>
    <w:rsid w:val="0012527B"/>
    <w:rsid w:val="00125549"/>
    <w:rsid w:val="00125E76"/>
    <w:rsid w:val="0012636C"/>
    <w:rsid w:val="00126EFF"/>
    <w:rsid w:val="00127614"/>
    <w:rsid w:val="00127721"/>
    <w:rsid w:val="00127BD7"/>
    <w:rsid w:val="00130186"/>
    <w:rsid w:val="00130CBB"/>
    <w:rsid w:val="00130E6F"/>
    <w:rsid w:val="00131B37"/>
    <w:rsid w:val="001327CF"/>
    <w:rsid w:val="00137094"/>
    <w:rsid w:val="00141394"/>
    <w:rsid w:val="0014201A"/>
    <w:rsid w:val="0014265D"/>
    <w:rsid w:val="0014627A"/>
    <w:rsid w:val="00146A06"/>
    <w:rsid w:val="001506BD"/>
    <w:rsid w:val="0015117E"/>
    <w:rsid w:val="00151761"/>
    <w:rsid w:val="00154027"/>
    <w:rsid w:val="00154BF8"/>
    <w:rsid w:val="00155730"/>
    <w:rsid w:val="00155DA3"/>
    <w:rsid w:val="00157F03"/>
    <w:rsid w:val="0016116A"/>
    <w:rsid w:val="00161E8E"/>
    <w:rsid w:val="00161ED2"/>
    <w:rsid w:val="001621FA"/>
    <w:rsid w:val="00162E06"/>
    <w:rsid w:val="00163161"/>
    <w:rsid w:val="001633F5"/>
    <w:rsid w:val="00163592"/>
    <w:rsid w:val="001636FE"/>
    <w:rsid w:val="00163B4F"/>
    <w:rsid w:val="0016479B"/>
    <w:rsid w:val="00164BCD"/>
    <w:rsid w:val="00167257"/>
    <w:rsid w:val="001674DC"/>
    <w:rsid w:val="001702BC"/>
    <w:rsid w:val="00171034"/>
    <w:rsid w:val="00171EA8"/>
    <w:rsid w:val="0017266B"/>
    <w:rsid w:val="00172DF1"/>
    <w:rsid w:val="00174AF8"/>
    <w:rsid w:val="001757D2"/>
    <w:rsid w:val="00175AFB"/>
    <w:rsid w:val="001767D6"/>
    <w:rsid w:val="0018006C"/>
    <w:rsid w:val="00180237"/>
    <w:rsid w:val="00180682"/>
    <w:rsid w:val="001810E1"/>
    <w:rsid w:val="001818FC"/>
    <w:rsid w:val="00181D22"/>
    <w:rsid w:val="001826EB"/>
    <w:rsid w:val="00184C12"/>
    <w:rsid w:val="001851A7"/>
    <w:rsid w:val="001864B3"/>
    <w:rsid w:val="001865D3"/>
    <w:rsid w:val="00187002"/>
    <w:rsid w:val="00187734"/>
    <w:rsid w:val="001940E8"/>
    <w:rsid w:val="00194217"/>
    <w:rsid w:val="0019530E"/>
    <w:rsid w:val="00195736"/>
    <w:rsid w:val="00196B5A"/>
    <w:rsid w:val="001A0B36"/>
    <w:rsid w:val="001A1C7E"/>
    <w:rsid w:val="001A2541"/>
    <w:rsid w:val="001A28DE"/>
    <w:rsid w:val="001A317E"/>
    <w:rsid w:val="001A3767"/>
    <w:rsid w:val="001A5B9A"/>
    <w:rsid w:val="001A6554"/>
    <w:rsid w:val="001B0F62"/>
    <w:rsid w:val="001B1746"/>
    <w:rsid w:val="001B482B"/>
    <w:rsid w:val="001B616C"/>
    <w:rsid w:val="001B65D8"/>
    <w:rsid w:val="001B762F"/>
    <w:rsid w:val="001C304C"/>
    <w:rsid w:val="001C306F"/>
    <w:rsid w:val="001C3EAD"/>
    <w:rsid w:val="001C4506"/>
    <w:rsid w:val="001C4C81"/>
    <w:rsid w:val="001C4CF9"/>
    <w:rsid w:val="001C6DC2"/>
    <w:rsid w:val="001C7469"/>
    <w:rsid w:val="001C7869"/>
    <w:rsid w:val="001D0D06"/>
    <w:rsid w:val="001D1FA1"/>
    <w:rsid w:val="001D42FC"/>
    <w:rsid w:val="001D4968"/>
    <w:rsid w:val="001D52A7"/>
    <w:rsid w:val="001D5549"/>
    <w:rsid w:val="001D678A"/>
    <w:rsid w:val="001E19B2"/>
    <w:rsid w:val="001E2A6D"/>
    <w:rsid w:val="001E2DAA"/>
    <w:rsid w:val="001E3149"/>
    <w:rsid w:val="001E3A55"/>
    <w:rsid w:val="001E3FBD"/>
    <w:rsid w:val="001E433A"/>
    <w:rsid w:val="001E47A5"/>
    <w:rsid w:val="001E50C8"/>
    <w:rsid w:val="001E5597"/>
    <w:rsid w:val="001E5B5A"/>
    <w:rsid w:val="001E64EF"/>
    <w:rsid w:val="001E6708"/>
    <w:rsid w:val="001F062C"/>
    <w:rsid w:val="001F1210"/>
    <w:rsid w:val="001F31FE"/>
    <w:rsid w:val="001F375D"/>
    <w:rsid w:val="001F4BAB"/>
    <w:rsid w:val="001F4FA5"/>
    <w:rsid w:val="00200092"/>
    <w:rsid w:val="0020013C"/>
    <w:rsid w:val="00200C91"/>
    <w:rsid w:val="00200DB9"/>
    <w:rsid w:val="00200FA3"/>
    <w:rsid w:val="0020100D"/>
    <w:rsid w:val="002017D8"/>
    <w:rsid w:val="00202D70"/>
    <w:rsid w:val="00202E49"/>
    <w:rsid w:val="00202FB9"/>
    <w:rsid w:val="00203AC4"/>
    <w:rsid w:val="0020561E"/>
    <w:rsid w:val="002064AB"/>
    <w:rsid w:val="002069E2"/>
    <w:rsid w:val="0020773B"/>
    <w:rsid w:val="00210D20"/>
    <w:rsid w:val="0021146F"/>
    <w:rsid w:val="00211B6B"/>
    <w:rsid w:val="0021264B"/>
    <w:rsid w:val="00213455"/>
    <w:rsid w:val="00214E2F"/>
    <w:rsid w:val="002158B4"/>
    <w:rsid w:val="00215974"/>
    <w:rsid w:val="0021724A"/>
    <w:rsid w:val="00221174"/>
    <w:rsid w:val="00222C2D"/>
    <w:rsid w:val="00223CA5"/>
    <w:rsid w:val="002241F5"/>
    <w:rsid w:val="00225976"/>
    <w:rsid w:val="00226578"/>
    <w:rsid w:val="00232F37"/>
    <w:rsid w:val="00233996"/>
    <w:rsid w:val="00233DAA"/>
    <w:rsid w:val="00234EF8"/>
    <w:rsid w:val="00235351"/>
    <w:rsid w:val="00236DC2"/>
    <w:rsid w:val="00237729"/>
    <w:rsid w:val="00240618"/>
    <w:rsid w:val="00242D82"/>
    <w:rsid w:val="002434A3"/>
    <w:rsid w:val="00243D60"/>
    <w:rsid w:val="00246D12"/>
    <w:rsid w:val="002477AE"/>
    <w:rsid w:val="00251160"/>
    <w:rsid w:val="00252DBF"/>
    <w:rsid w:val="0025738C"/>
    <w:rsid w:val="00260FA6"/>
    <w:rsid w:val="00262159"/>
    <w:rsid w:val="0026429A"/>
    <w:rsid w:val="002646CF"/>
    <w:rsid w:val="00265426"/>
    <w:rsid w:val="00270896"/>
    <w:rsid w:val="00271AF2"/>
    <w:rsid w:val="00272027"/>
    <w:rsid w:val="00272BF8"/>
    <w:rsid w:val="002731D0"/>
    <w:rsid w:val="002742B1"/>
    <w:rsid w:val="00274AD6"/>
    <w:rsid w:val="0027599A"/>
    <w:rsid w:val="00277A2B"/>
    <w:rsid w:val="002803E0"/>
    <w:rsid w:val="0028204F"/>
    <w:rsid w:val="002825CD"/>
    <w:rsid w:val="00282AD6"/>
    <w:rsid w:val="0028468F"/>
    <w:rsid w:val="00284F15"/>
    <w:rsid w:val="00285A2E"/>
    <w:rsid w:val="00285CCD"/>
    <w:rsid w:val="002868C6"/>
    <w:rsid w:val="00287A34"/>
    <w:rsid w:val="00294A10"/>
    <w:rsid w:val="002967EB"/>
    <w:rsid w:val="002A0305"/>
    <w:rsid w:val="002A0ED4"/>
    <w:rsid w:val="002A3EE7"/>
    <w:rsid w:val="002A5209"/>
    <w:rsid w:val="002A6913"/>
    <w:rsid w:val="002A6C4A"/>
    <w:rsid w:val="002B0BF4"/>
    <w:rsid w:val="002B205E"/>
    <w:rsid w:val="002B2077"/>
    <w:rsid w:val="002B3A0E"/>
    <w:rsid w:val="002B49FB"/>
    <w:rsid w:val="002B4DB4"/>
    <w:rsid w:val="002B67F8"/>
    <w:rsid w:val="002B7119"/>
    <w:rsid w:val="002C018C"/>
    <w:rsid w:val="002C09D7"/>
    <w:rsid w:val="002C0BFB"/>
    <w:rsid w:val="002C13A1"/>
    <w:rsid w:val="002C5A34"/>
    <w:rsid w:val="002C7DDE"/>
    <w:rsid w:val="002C7FFA"/>
    <w:rsid w:val="002D30D7"/>
    <w:rsid w:val="002D312F"/>
    <w:rsid w:val="002D4A97"/>
    <w:rsid w:val="002D5345"/>
    <w:rsid w:val="002D5553"/>
    <w:rsid w:val="002D5FB0"/>
    <w:rsid w:val="002D7972"/>
    <w:rsid w:val="002E09AE"/>
    <w:rsid w:val="002E3307"/>
    <w:rsid w:val="002E3E1A"/>
    <w:rsid w:val="002E4AD6"/>
    <w:rsid w:val="002E51A1"/>
    <w:rsid w:val="002E5F18"/>
    <w:rsid w:val="002F0C6F"/>
    <w:rsid w:val="002F1126"/>
    <w:rsid w:val="002F1877"/>
    <w:rsid w:val="002F1E2C"/>
    <w:rsid w:val="002F2536"/>
    <w:rsid w:val="002F2FC4"/>
    <w:rsid w:val="002F4087"/>
    <w:rsid w:val="002F70AC"/>
    <w:rsid w:val="00300A4B"/>
    <w:rsid w:val="0030127D"/>
    <w:rsid w:val="00302049"/>
    <w:rsid w:val="00302689"/>
    <w:rsid w:val="00302B60"/>
    <w:rsid w:val="00302DB0"/>
    <w:rsid w:val="00306F8D"/>
    <w:rsid w:val="0030706E"/>
    <w:rsid w:val="00307239"/>
    <w:rsid w:val="0030735C"/>
    <w:rsid w:val="00315AC9"/>
    <w:rsid w:val="00315D67"/>
    <w:rsid w:val="003160A0"/>
    <w:rsid w:val="0031678A"/>
    <w:rsid w:val="00320F4A"/>
    <w:rsid w:val="0032119F"/>
    <w:rsid w:val="003221F7"/>
    <w:rsid w:val="00322FFE"/>
    <w:rsid w:val="0032348A"/>
    <w:rsid w:val="003238CC"/>
    <w:rsid w:val="00324891"/>
    <w:rsid w:val="00325230"/>
    <w:rsid w:val="003253A0"/>
    <w:rsid w:val="00326067"/>
    <w:rsid w:val="00326268"/>
    <w:rsid w:val="003262A1"/>
    <w:rsid w:val="00326E07"/>
    <w:rsid w:val="00327B1E"/>
    <w:rsid w:val="003302F7"/>
    <w:rsid w:val="00330837"/>
    <w:rsid w:val="003309AC"/>
    <w:rsid w:val="00330E99"/>
    <w:rsid w:val="003316BE"/>
    <w:rsid w:val="003316D7"/>
    <w:rsid w:val="00333EDF"/>
    <w:rsid w:val="00334678"/>
    <w:rsid w:val="00335DB8"/>
    <w:rsid w:val="00336C33"/>
    <w:rsid w:val="00337819"/>
    <w:rsid w:val="00340BEC"/>
    <w:rsid w:val="003413EB"/>
    <w:rsid w:val="00342826"/>
    <w:rsid w:val="003437DC"/>
    <w:rsid w:val="00343823"/>
    <w:rsid w:val="00343DC5"/>
    <w:rsid w:val="00345555"/>
    <w:rsid w:val="003503B4"/>
    <w:rsid w:val="0035201C"/>
    <w:rsid w:val="003525F3"/>
    <w:rsid w:val="00352723"/>
    <w:rsid w:val="00352828"/>
    <w:rsid w:val="0035324E"/>
    <w:rsid w:val="00353FA2"/>
    <w:rsid w:val="00354ADC"/>
    <w:rsid w:val="00357243"/>
    <w:rsid w:val="003609F2"/>
    <w:rsid w:val="0036153B"/>
    <w:rsid w:val="003616A8"/>
    <w:rsid w:val="00362603"/>
    <w:rsid w:val="003637A8"/>
    <w:rsid w:val="003652CB"/>
    <w:rsid w:val="00365653"/>
    <w:rsid w:val="003665BC"/>
    <w:rsid w:val="00367D2C"/>
    <w:rsid w:val="00372B3B"/>
    <w:rsid w:val="00373498"/>
    <w:rsid w:val="00374038"/>
    <w:rsid w:val="00374BFF"/>
    <w:rsid w:val="00375D30"/>
    <w:rsid w:val="003773B3"/>
    <w:rsid w:val="00377666"/>
    <w:rsid w:val="0038045F"/>
    <w:rsid w:val="00381800"/>
    <w:rsid w:val="0038234A"/>
    <w:rsid w:val="0038294C"/>
    <w:rsid w:val="00382B6D"/>
    <w:rsid w:val="00383B56"/>
    <w:rsid w:val="003856B3"/>
    <w:rsid w:val="00387073"/>
    <w:rsid w:val="00390AEC"/>
    <w:rsid w:val="0039474B"/>
    <w:rsid w:val="003954E6"/>
    <w:rsid w:val="003955A5"/>
    <w:rsid w:val="0039568A"/>
    <w:rsid w:val="00396565"/>
    <w:rsid w:val="00396612"/>
    <w:rsid w:val="00397EC8"/>
    <w:rsid w:val="003A1725"/>
    <w:rsid w:val="003A3976"/>
    <w:rsid w:val="003A7BB1"/>
    <w:rsid w:val="003B031F"/>
    <w:rsid w:val="003B0AAD"/>
    <w:rsid w:val="003B2AEF"/>
    <w:rsid w:val="003B3FC5"/>
    <w:rsid w:val="003B512F"/>
    <w:rsid w:val="003B7D01"/>
    <w:rsid w:val="003B7EA2"/>
    <w:rsid w:val="003C32D2"/>
    <w:rsid w:val="003C3C15"/>
    <w:rsid w:val="003C5428"/>
    <w:rsid w:val="003C7A2D"/>
    <w:rsid w:val="003D11BE"/>
    <w:rsid w:val="003D1EB7"/>
    <w:rsid w:val="003D2355"/>
    <w:rsid w:val="003D37BF"/>
    <w:rsid w:val="003D4320"/>
    <w:rsid w:val="003D4380"/>
    <w:rsid w:val="003D6C8E"/>
    <w:rsid w:val="003E0A40"/>
    <w:rsid w:val="003E0F8A"/>
    <w:rsid w:val="003E1131"/>
    <w:rsid w:val="003E1667"/>
    <w:rsid w:val="003E28A0"/>
    <w:rsid w:val="003E30FE"/>
    <w:rsid w:val="003E3477"/>
    <w:rsid w:val="003E349A"/>
    <w:rsid w:val="003E7035"/>
    <w:rsid w:val="003F0DB5"/>
    <w:rsid w:val="003F266A"/>
    <w:rsid w:val="003F267F"/>
    <w:rsid w:val="003F3967"/>
    <w:rsid w:val="003F547A"/>
    <w:rsid w:val="003F6C1D"/>
    <w:rsid w:val="003F7F0D"/>
    <w:rsid w:val="00400E85"/>
    <w:rsid w:val="00403E81"/>
    <w:rsid w:val="00405D70"/>
    <w:rsid w:val="004072CA"/>
    <w:rsid w:val="004115D6"/>
    <w:rsid w:val="0041167E"/>
    <w:rsid w:val="00413218"/>
    <w:rsid w:val="004140A6"/>
    <w:rsid w:val="00414346"/>
    <w:rsid w:val="0041607C"/>
    <w:rsid w:val="0041696E"/>
    <w:rsid w:val="00420696"/>
    <w:rsid w:val="004235CF"/>
    <w:rsid w:val="00424198"/>
    <w:rsid w:val="00424759"/>
    <w:rsid w:val="004248E3"/>
    <w:rsid w:val="0042767C"/>
    <w:rsid w:val="00427C96"/>
    <w:rsid w:val="00430B6C"/>
    <w:rsid w:val="00430E88"/>
    <w:rsid w:val="00432AF7"/>
    <w:rsid w:val="00433E61"/>
    <w:rsid w:val="00435FF6"/>
    <w:rsid w:val="00437556"/>
    <w:rsid w:val="00437775"/>
    <w:rsid w:val="004401B7"/>
    <w:rsid w:val="004403FE"/>
    <w:rsid w:val="0044094C"/>
    <w:rsid w:val="0044261F"/>
    <w:rsid w:val="00442624"/>
    <w:rsid w:val="0044423F"/>
    <w:rsid w:val="00446327"/>
    <w:rsid w:val="00446527"/>
    <w:rsid w:val="00446B74"/>
    <w:rsid w:val="00446E10"/>
    <w:rsid w:val="00450916"/>
    <w:rsid w:val="00450C85"/>
    <w:rsid w:val="00452757"/>
    <w:rsid w:val="004530F4"/>
    <w:rsid w:val="00454F20"/>
    <w:rsid w:val="00460005"/>
    <w:rsid w:val="004613FF"/>
    <w:rsid w:val="004627C9"/>
    <w:rsid w:val="00462CBF"/>
    <w:rsid w:val="0046303F"/>
    <w:rsid w:val="004644D0"/>
    <w:rsid w:val="00465A90"/>
    <w:rsid w:val="00467C7B"/>
    <w:rsid w:val="004708DE"/>
    <w:rsid w:val="004735CB"/>
    <w:rsid w:val="00473BDB"/>
    <w:rsid w:val="004812F7"/>
    <w:rsid w:val="00484375"/>
    <w:rsid w:val="004876A9"/>
    <w:rsid w:val="0049328D"/>
    <w:rsid w:val="00494378"/>
    <w:rsid w:val="00496E8F"/>
    <w:rsid w:val="004972EC"/>
    <w:rsid w:val="004A147B"/>
    <w:rsid w:val="004A2166"/>
    <w:rsid w:val="004A2A0F"/>
    <w:rsid w:val="004A4299"/>
    <w:rsid w:val="004A4625"/>
    <w:rsid w:val="004A6F1E"/>
    <w:rsid w:val="004B0C6A"/>
    <w:rsid w:val="004B10DB"/>
    <w:rsid w:val="004B3905"/>
    <w:rsid w:val="004B46A7"/>
    <w:rsid w:val="004C08A8"/>
    <w:rsid w:val="004C1D2F"/>
    <w:rsid w:val="004C1F91"/>
    <w:rsid w:val="004C33AD"/>
    <w:rsid w:val="004C3418"/>
    <w:rsid w:val="004C3549"/>
    <w:rsid w:val="004C3F1A"/>
    <w:rsid w:val="004C5718"/>
    <w:rsid w:val="004C77CF"/>
    <w:rsid w:val="004D305B"/>
    <w:rsid w:val="004D3ED0"/>
    <w:rsid w:val="004D44A5"/>
    <w:rsid w:val="004D4AF4"/>
    <w:rsid w:val="004D5C08"/>
    <w:rsid w:val="004D60EF"/>
    <w:rsid w:val="004D7186"/>
    <w:rsid w:val="004E1D2D"/>
    <w:rsid w:val="004E21AB"/>
    <w:rsid w:val="004E39EE"/>
    <w:rsid w:val="004E62E5"/>
    <w:rsid w:val="004E7108"/>
    <w:rsid w:val="004E765B"/>
    <w:rsid w:val="004E797F"/>
    <w:rsid w:val="004F368D"/>
    <w:rsid w:val="004F39A1"/>
    <w:rsid w:val="004F44F9"/>
    <w:rsid w:val="004F4E7F"/>
    <w:rsid w:val="004F569D"/>
    <w:rsid w:val="004F6A09"/>
    <w:rsid w:val="004F77AD"/>
    <w:rsid w:val="005014A4"/>
    <w:rsid w:val="00503E28"/>
    <w:rsid w:val="00504B1E"/>
    <w:rsid w:val="00504FE7"/>
    <w:rsid w:val="00505615"/>
    <w:rsid w:val="00510149"/>
    <w:rsid w:val="00513BFD"/>
    <w:rsid w:val="00514987"/>
    <w:rsid w:val="0051505D"/>
    <w:rsid w:val="00515E7D"/>
    <w:rsid w:val="00517B6C"/>
    <w:rsid w:val="005201EE"/>
    <w:rsid w:val="00520963"/>
    <w:rsid w:val="00521584"/>
    <w:rsid w:val="00521B60"/>
    <w:rsid w:val="00521E95"/>
    <w:rsid w:val="0052328F"/>
    <w:rsid w:val="0052435E"/>
    <w:rsid w:val="00526A50"/>
    <w:rsid w:val="0052749F"/>
    <w:rsid w:val="005343F0"/>
    <w:rsid w:val="00534A3E"/>
    <w:rsid w:val="005356D2"/>
    <w:rsid w:val="00535C3D"/>
    <w:rsid w:val="00535D20"/>
    <w:rsid w:val="005365EC"/>
    <w:rsid w:val="00536A6E"/>
    <w:rsid w:val="00536C1E"/>
    <w:rsid w:val="0054025B"/>
    <w:rsid w:val="00540961"/>
    <w:rsid w:val="005419B6"/>
    <w:rsid w:val="00541ACB"/>
    <w:rsid w:val="00541DE9"/>
    <w:rsid w:val="005423FF"/>
    <w:rsid w:val="00542995"/>
    <w:rsid w:val="00543262"/>
    <w:rsid w:val="0054382B"/>
    <w:rsid w:val="00543F7D"/>
    <w:rsid w:val="005454FF"/>
    <w:rsid w:val="005465B3"/>
    <w:rsid w:val="00550219"/>
    <w:rsid w:val="00551D7C"/>
    <w:rsid w:val="0055339B"/>
    <w:rsid w:val="00553D3D"/>
    <w:rsid w:val="00556C7E"/>
    <w:rsid w:val="00557E1D"/>
    <w:rsid w:val="00560182"/>
    <w:rsid w:val="00560560"/>
    <w:rsid w:val="00560D3C"/>
    <w:rsid w:val="005610DA"/>
    <w:rsid w:val="005619D5"/>
    <w:rsid w:val="005638E2"/>
    <w:rsid w:val="00565236"/>
    <w:rsid w:val="00566593"/>
    <w:rsid w:val="0056665D"/>
    <w:rsid w:val="00567192"/>
    <w:rsid w:val="0056742D"/>
    <w:rsid w:val="0057032D"/>
    <w:rsid w:val="00570970"/>
    <w:rsid w:val="00570D4F"/>
    <w:rsid w:val="00571C19"/>
    <w:rsid w:val="00571E40"/>
    <w:rsid w:val="00572949"/>
    <w:rsid w:val="00573638"/>
    <w:rsid w:val="00575184"/>
    <w:rsid w:val="0057797D"/>
    <w:rsid w:val="00580AD6"/>
    <w:rsid w:val="00580E89"/>
    <w:rsid w:val="00581F3A"/>
    <w:rsid w:val="00582767"/>
    <w:rsid w:val="00582857"/>
    <w:rsid w:val="00582DD4"/>
    <w:rsid w:val="005831C5"/>
    <w:rsid w:val="00583B50"/>
    <w:rsid w:val="0058440B"/>
    <w:rsid w:val="00584F42"/>
    <w:rsid w:val="0058547A"/>
    <w:rsid w:val="0058577A"/>
    <w:rsid w:val="0059314E"/>
    <w:rsid w:val="00593293"/>
    <w:rsid w:val="005951D9"/>
    <w:rsid w:val="00596113"/>
    <w:rsid w:val="0059687D"/>
    <w:rsid w:val="005A2C36"/>
    <w:rsid w:val="005A3107"/>
    <w:rsid w:val="005A377A"/>
    <w:rsid w:val="005A4345"/>
    <w:rsid w:val="005A645A"/>
    <w:rsid w:val="005B1427"/>
    <w:rsid w:val="005B1E2B"/>
    <w:rsid w:val="005B2FB5"/>
    <w:rsid w:val="005B371A"/>
    <w:rsid w:val="005B394C"/>
    <w:rsid w:val="005B67B6"/>
    <w:rsid w:val="005C0C0D"/>
    <w:rsid w:val="005C2371"/>
    <w:rsid w:val="005C4ED4"/>
    <w:rsid w:val="005C541A"/>
    <w:rsid w:val="005C57B3"/>
    <w:rsid w:val="005D1F1F"/>
    <w:rsid w:val="005D428D"/>
    <w:rsid w:val="005D70EC"/>
    <w:rsid w:val="005E0851"/>
    <w:rsid w:val="005E33BA"/>
    <w:rsid w:val="005E3D94"/>
    <w:rsid w:val="005E421C"/>
    <w:rsid w:val="005E46AA"/>
    <w:rsid w:val="005E5081"/>
    <w:rsid w:val="005E54E3"/>
    <w:rsid w:val="005E55CE"/>
    <w:rsid w:val="005E7329"/>
    <w:rsid w:val="005F103F"/>
    <w:rsid w:val="005F3B19"/>
    <w:rsid w:val="005F58FD"/>
    <w:rsid w:val="005F5D2B"/>
    <w:rsid w:val="005F5FD5"/>
    <w:rsid w:val="005F6FBB"/>
    <w:rsid w:val="005F72BF"/>
    <w:rsid w:val="006003CC"/>
    <w:rsid w:val="00600E3D"/>
    <w:rsid w:val="0060318F"/>
    <w:rsid w:val="00603F4C"/>
    <w:rsid w:val="00605CAA"/>
    <w:rsid w:val="00607686"/>
    <w:rsid w:val="00607FEE"/>
    <w:rsid w:val="00610E96"/>
    <w:rsid w:val="006133D5"/>
    <w:rsid w:val="0061441C"/>
    <w:rsid w:val="006144DA"/>
    <w:rsid w:val="006146B9"/>
    <w:rsid w:val="00614A1E"/>
    <w:rsid w:val="00614B91"/>
    <w:rsid w:val="00614BC0"/>
    <w:rsid w:val="00614DBA"/>
    <w:rsid w:val="006200AA"/>
    <w:rsid w:val="00622E7F"/>
    <w:rsid w:val="0062465D"/>
    <w:rsid w:val="00626C8D"/>
    <w:rsid w:val="00630C21"/>
    <w:rsid w:val="00630F95"/>
    <w:rsid w:val="00633584"/>
    <w:rsid w:val="00633EEC"/>
    <w:rsid w:val="006346C8"/>
    <w:rsid w:val="006358DC"/>
    <w:rsid w:val="00636199"/>
    <w:rsid w:val="00640687"/>
    <w:rsid w:val="006413B7"/>
    <w:rsid w:val="00642851"/>
    <w:rsid w:val="0064353E"/>
    <w:rsid w:val="00644529"/>
    <w:rsid w:val="00644556"/>
    <w:rsid w:val="00644836"/>
    <w:rsid w:val="006449E1"/>
    <w:rsid w:val="00646A38"/>
    <w:rsid w:val="00650B39"/>
    <w:rsid w:val="0065223C"/>
    <w:rsid w:val="00652437"/>
    <w:rsid w:val="006561CE"/>
    <w:rsid w:val="00656647"/>
    <w:rsid w:val="0065678D"/>
    <w:rsid w:val="006567A4"/>
    <w:rsid w:val="006567E8"/>
    <w:rsid w:val="006602C7"/>
    <w:rsid w:val="0066040A"/>
    <w:rsid w:val="00660875"/>
    <w:rsid w:val="00660924"/>
    <w:rsid w:val="00661635"/>
    <w:rsid w:val="006620E7"/>
    <w:rsid w:val="0066289E"/>
    <w:rsid w:val="00663AAF"/>
    <w:rsid w:val="00664AAC"/>
    <w:rsid w:val="00664CF0"/>
    <w:rsid w:val="0066505F"/>
    <w:rsid w:val="00665277"/>
    <w:rsid w:val="00665917"/>
    <w:rsid w:val="00665CAA"/>
    <w:rsid w:val="00670051"/>
    <w:rsid w:val="00670A16"/>
    <w:rsid w:val="00671308"/>
    <w:rsid w:val="006722B1"/>
    <w:rsid w:val="00673C7D"/>
    <w:rsid w:val="006753FB"/>
    <w:rsid w:val="00675DD0"/>
    <w:rsid w:val="006765C6"/>
    <w:rsid w:val="00677545"/>
    <w:rsid w:val="00680115"/>
    <w:rsid w:val="0068045B"/>
    <w:rsid w:val="00681C42"/>
    <w:rsid w:val="00681E84"/>
    <w:rsid w:val="00685AFA"/>
    <w:rsid w:val="00686536"/>
    <w:rsid w:val="006867B2"/>
    <w:rsid w:val="006875AC"/>
    <w:rsid w:val="006876DE"/>
    <w:rsid w:val="00690085"/>
    <w:rsid w:val="006943B4"/>
    <w:rsid w:val="00695638"/>
    <w:rsid w:val="00697D51"/>
    <w:rsid w:val="006A0D9A"/>
    <w:rsid w:val="006A14A1"/>
    <w:rsid w:val="006A3F0C"/>
    <w:rsid w:val="006A4C45"/>
    <w:rsid w:val="006A645E"/>
    <w:rsid w:val="006B0366"/>
    <w:rsid w:val="006B1ADD"/>
    <w:rsid w:val="006B3021"/>
    <w:rsid w:val="006B48DA"/>
    <w:rsid w:val="006B4D0F"/>
    <w:rsid w:val="006B5B5D"/>
    <w:rsid w:val="006B5BBC"/>
    <w:rsid w:val="006B6EFA"/>
    <w:rsid w:val="006B7254"/>
    <w:rsid w:val="006B75C2"/>
    <w:rsid w:val="006C0DEA"/>
    <w:rsid w:val="006C4878"/>
    <w:rsid w:val="006C7543"/>
    <w:rsid w:val="006D248E"/>
    <w:rsid w:val="006D3EE3"/>
    <w:rsid w:val="006D3F7E"/>
    <w:rsid w:val="006D43AE"/>
    <w:rsid w:val="006D463E"/>
    <w:rsid w:val="006D46C0"/>
    <w:rsid w:val="006D6A06"/>
    <w:rsid w:val="006D7434"/>
    <w:rsid w:val="006E1ADC"/>
    <w:rsid w:val="006E62BB"/>
    <w:rsid w:val="006F154F"/>
    <w:rsid w:val="006F580A"/>
    <w:rsid w:val="006F6318"/>
    <w:rsid w:val="006F73DE"/>
    <w:rsid w:val="0070005B"/>
    <w:rsid w:val="00700FE4"/>
    <w:rsid w:val="007017BA"/>
    <w:rsid w:val="00701902"/>
    <w:rsid w:val="007033F5"/>
    <w:rsid w:val="0070366B"/>
    <w:rsid w:val="0070367A"/>
    <w:rsid w:val="007041E7"/>
    <w:rsid w:val="007051F0"/>
    <w:rsid w:val="0070691C"/>
    <w:rsid w:val="0070717C"/>
    <w:rsid w:val="00707342"/>
    <w:rsid w:val="00711CB1"/>
    <w:rsid w:val="00712422"/>
    <w:rsid w:val="007136C1"/>
    <w:rsid w:val="00720214"/>
    <w:rsid w:val="007210C4"/>
    <w:rsid w:val="007219CB"/>
    <w:rsid w:val="00721E7E"/>
    <w:rsid w:val="007227EF"/>
    <w:rsid w:val="0072322B"/>
    <w:rsid w:val="007235B9"/>
    <w:rsid w:val="00725E9B"/>
    <w:rsid w:val="0072788B"/>
    <w:rsid w:val="007315B0"/>
    <w:rsid w:val="00733721"/>
    <w:rsid w:val="00734317"/>
    <w:rsid w:val="00734FF9"/>
    <w:rsid w:val="00737E61"/>
    <w:rsid w:val="00740A69"/>
    <w:rsid w:val="007414F9"/>
    <w:rsid w:val="00742312"/>
    <w:rsid w:val="007435C6"/>
    <w:rsid w:val="00744031"/>
    <w:rsid w:val="00745FA6"/>
    <w:rsid w:val="007464EF"/>
    <w:rsid w:val="00747817"/>
    <w:rsid w:val="00750D10"/>
    <w:rsid w:val="0075214F"/>
    <w:rsid w:val="007522C1"/>
    <w:rsid w:val="00753179"/>
    <w:rsid w:val="007565DD"/>
    <w:rsid w:val="0075687C"/>
    <w:rsid w:val="00757661"/>
    <w:rsid w:val="0076003B"/>
    <w:rsid w:val="00760129"/>
    <w:rsid w:val="00760C91"/>
    <w:rsid w:val="00761045"/>
    <w:rsid w:val="007626A5"/>
    <w:rsid w:val="00763814"/>
    <w:rsid w:val="00765945"/>
    <w:rsid w:val="00765BB8"/>
    <w:rsid w:val="00767AD0"/>
    <w:rsid w:val="00770077"/>
    <w:rsid w:val="00771B2F"/>
    <w:rsid w:val="00771E7D"/>
    <w:rsid w:val="00773CB5"/>
    <w:rsid w:val="00774312"/>
    <w:rsid w:val="0077573E"/>
    <w:rsid w:val="0077674C"/>
    <w:rsid w:val="00776B22"/>
    <w:rsid w:val="007775C3"/>
    <w:rsid w:val="00780E23"/>
    <w:rsid w:val="00781ABF"/>
    <w:rsid w:val="00782308"/>
    <w:rsid w:val="00782A62"/>
    <w:rsid w:val="00782F66"/>
    <w:rsid w:val="00783933"/>
    <w:rsid w:val="00783E03"/>
    <w:rsid w:val="00784902"/>
    <w:rsid w:val="00786770"/>
    <w:rsid w:val="00786C54"/>
    <w:rsid w:val="007871BE"/>
    <w:rsid w:val="007914DA"/>
    <w:rsid w:val="00791A13"/>
    <w:rsid w:val="007939B0"/>
    <w:rsid w:val="0079466A"/>
    <w:rsid w:val="00794D60"/>
    <w:rsid w:val="00795290"/>
    <w:rsid w:val="007953C5"/>
    <w:rsid w:val="00795951"/>
    <w:rsid w:val="00795D05"/>
    <w:rsid w:val="00795FCC"/>
    <w:rsid w:val="00796183"/>
    <w:rsid w:val="007A0DF9"/>
    <w:rsid w:val="007A31BC"/>
    <w:rsid w:val="007A331A"/>
    <w:rsid w:val="007A67E1"/>
    <w:rsid w:val="007A7602"/>
    <w:rsid w:val="007B4167"/>
    <w:rsid w:val="007B7BA2"/>
    <w:rsid w:val="007C0789"/>
    <w:rsid w:val="007C0C06"/>
    <w:rsid w:val="007C2564"/>
    <w:rsid w:val="007C3C35"/>
    <w:rsid w:val="007C3FAB"/>
    <w:rsid w:val="007C4EEB"/>
    <w:rsid w:val="007C54CA"/>
    <w:rsid w:val="007C72B6"/>
    <w:rsid w:val="007C7443"/>
    <w:rsid w:val="007C7BBA"/>
    <w:rsid w:val="007D22D5"/>
    <w:rsid w:val="007D2494"/>
    <w:rsid w:val="007D28CF"/>
    <w:rsid w:val="007D3439"/>
    <w:rsid w:val="007D3CAA"/>
    <w:rsid w:val="007D70E2"/>
    <w:rsid w:val="007D7459"/>
    <w:rsid w:val="007D7A36"/>
    <w:rsid w:val="007E354D"/>
    <w:rsid w:val="007E4789"/>
    <w:rsid w:val="007E4E9D"/>
    <w:rsid w:val="007E5AC9"/>
    <w:rsid w:val="007E5E92"/>
    <w:rsid w:val="007E62C6"/>
    <w:rsid w:val="007E648D"/>
    <w:rsid w:val="007F202C"/>
    <w:rsid w:val="007F2D2A"/>
    <w:rsid w:val="007F2DF6"/>
    <w:rsid w:val="007F5B40"/>
    <w:rsid w:val="007F5EA6"/>
    <w:rsid w:val="007F616E"/>
    <w:rsid w:val="007F6767"/>
    <w:rsid w:val="007F6A54"/>
    <w:rsid w:val="007F7D8C"/>
    <w:rsid w:val="008039C5"/>
    <w:rsid w:val="008047EC"/>
    <w:rsid w:val="00804B2C"/>
    <w:rsid w:val="00804BA7"/>
    <w:rsid w:val="008050D9"/>
    <w:rsid w:val="00806764"/>
    <w:rsid w:val="00810143"/>
    <w:rsid w:val="00811E04"/>
    <w:rsid w:val="00813123"/>
    <w:rsid w:val="00813954"/>
    <w:rsid w:val="00814526"/>
    <w:rsid w:val="00814840"/>
    <w:rsid w:val="00814DA9"/>
    <w:rsid w:val="00815103"/>
    <w:rsid w:val="00817106"/>
    <w:rsid w:val="0081741F"/>
    <w:rsid w:val="008203D4"/>
    <w:rsid w:val="00820B0B"/>
    <w:rsid w:val="00820B10"/>
    <w:rsid w:val="008213B0"/>
    <w:rsid w:val="0082397C"/>
    <w:rsid w:val="0082476A"/>
    <w:rsid w:val="008259E0"/>
    <w:rsid w:val="008274E8"/>
    <w:rsid w:val="0082767D"/>
    <w:rsid w:val="008302C0"/>
    <w:rsid w:val="008314CF"/>
    <w:rsid w:val="008318DF"/>
    <w:rsid w:val="008363FC"/>
    <w:rsid w:val="008439FC"/>
    <w:rsid w:val="00844761"/>
    <w:rsid w:val="00846332"/>
    <w:rsid w:val="00846771"/>
    <w:rsid w:val="0084716B"/>
    <w:rsid w:val="00847633"/>
    <w:rsid w:val="00847D39"/>
    <w:rsid w:val="00847DD3"/>
    <w:rsid w:val="00847EB5"/>
    <w:rsid w:val="00850455"/>
    <w:rsid w:val="00851238"/>
    <w:rsid w:val="00854F29"/>
    <w:rsid w:val="00856EF1"/>
    <w:rsid w:val="008577D8"/>
    <w:rsid w:val="00857B79"/>
    <w:rsid w:val="008606BB"/>
    <w:rsid w:val="00860A8F"/>
    <w:rsid w:val="0086116B"/>
    <w:rsid w:val="008619E0"/>
    <w:rsid w:val="00864365"/>
    <w:rsid w:val="00865B3D"/>
    <w:rsid w:val="0086639E"/>
    <w:rsid w:val="0086753D"/>
    <w:rsid w:val="00870830"/>
    <w:rsid w:val="00870D32"/>
    <w:rsid w:val="008717E5"/>
    <w:rsid w:val="00872660"/>
    <w:rsid w:val="008751C5"/>
    <w:rsid w:val="008753DD"/>
    <w:rsid w:val="00876385"/>
    <w:rsid w:val="00876679"/>
    <w:rsid w:val="00876A60"/>
    <w:rsid w:val="00877C1D"/>
    <w:rsid w:val="008823BD"/>
    <w:rsid w:val="0088294A"/>
    <w:rsid w:val="00883A2E"/>
    <w:rsid w:val="00884288"/>
    <w:rsid w:val="008846A5"/>
    <w:rsid w:val="00884948"/>
    <w:rsid w:val="00884ECF"/>
    <w:rsid w:val="008854C9"/>
    <w:rsid w:val="00885B15"/>
    <w:rsid w:val="00893177"/>
    <w:rsid w:val="0089467C"/>
    <w:rsid w:val="008972B9"/>
    <w:rsid w:val="008A094E"/>
    <w:rsid w:val="008A3D4D"/>
    <w:rsid w:val="008A450B"/>
    <w:rsid w:val="008A4835"/>
    <w:rsid w:val="008A5862"/>
    <w:rsid w:val="008A65F1"/>
    <w:rsid w:val="008A693A"/>
    <w:rsid w:val="008A6E68"/>
    <w:rsid w:val="008B03EE"/>
    <w:rsid w:val="008B0440"/>
    <w:rsid w:val="008B1E26"/>
    <w:rsid w:val="008B26A6"/>
    <w:rsid w:val="008B3376"/>
    <w:rsid w:val="008B5300"/>
    <w:rsid w:val="008B66DC"/>
    <w:rsid w:val="008B6D1F"/>
    <w:rsid w:val="008B7197"/>
    <w:rsid w:val="008C030B"/>
    <w:rsid w:val="008C36B2"/>
    <w:rsid w:val="008C4A65"/>
    <w:rsid w:val="008C57E0"/>
    <w:rsid w:val="008C687F"/>
    <w:rsid w:val="008C6B54"/>
    <w:rsid w:val="008C73CA"/>
    <w:rsid w:val="008C7B7C"/>
    <w:rsid w:val="008D0BF5"/>
    <w:rsid w:val="008D3837"/>
    <w:rsid w:val="008D3ACB"/>
    <w:rsid w:val="008D3FE6"/>
    <w:rsid w:val="008D50CC"/>
    <w:rsid w:val="008D707D"/>
    <w:rsid w:val="008D7232"/>
    <w:rsid w:val="008E0710"/>
    <w:rsid w:val="008E3D65"/>
    <w:rsid w:val="008F1F93"/>
    <w:rsid w:val="008F325B"/>
    <w:rsid w:val="008F4C7D"/>
    <w:rsid w:val="008F7E68"/>
    <w:rsid w:val="0090083E"/>
    <w:rsid w:val="00901F70"/>
    <w:rsid w:val="00902470"/>
    <w:rsid w:val="009036C3"/>
    <w:rsid w:val="00903798"/>
    <w:rsid w:val="00904A6F"/>
    <w:rsid w:val="00904EB3"/>
    <w:rsid w:val="009062CB"/>
    <w:rsid w:val="00906F19"/>
    <w:rsid w:val="00912175"/>
    <w:rsid w:val="00913282"/>
    <w:rsid w:val="00913C13"/>
    <w:rsid w:val="00914CB1"/>
    <w:rsid w:val="00915522"/>
    <w:rsid w:val="0091692E"/>
    <w:rsid w:val="009169A8"/>
    <w:rsid w:val="00917636"/>
    <w:rsid w:val="00922374"/>
    <w:rsid w:val="00922CF4"/>
    <w:rsid w:val="009231CA"/>
    <w:rsid w:val="00923271"/>
    <w:rsid w:val="00923E0A"/>
    <w:rsid w:val="00926594"/>
    <w:rsid w:val="00926E55"/>
    <w:rsid w:val="0093092E"/>
    <w:rsid w:val="0093437E"/>
    <w:rsid w:val="0093701F"/>
    <w:rsid w:val="00940589"/>
    <w:rsid w:val="00940E5C"/>
    <w:rsid w:val="00941DEC"/>
    <w:rsid w:val="00942306"/>
    <w:rsid w:val="009439D4"/>
    <w:rsid w:val="00944CDC"/>
    <w:rsid w:val="00947360"/>
    <w:rsid w:val="00947E10"/>
    <w:rsid w:val="0095002C"/>
    <w:rsid w:val="00951550"/>
    <w:rsid w:val="00952DBB"/>
    <w:rsid w:val="00953DDC"/>
    <w:rsid w:val="00956513"/>
    <w:rsid w:val="00957874"/>
    <w:rsid w:val="00957A41"/>
    <w:rsid w:val="00957A5F"/>
    <w:rsid w:val="00962956"/>
    <w:rsid w:val="00963014"/>
    <w:rsid w:val="009638E7"/>
    <w:rsid w:val="00963BFE"/>
    <w:rsid w:val="0096544E"/>
    <w:rsid w:val="0096658F"/>
    <w:rsid w:val="009676A2"/>
    <w:rsid w:val="00967CE2"/>
    <w:rsid w:val="00970E7E"/>
    <w:rsid w:val="00971646"/>
    <w:rsid w:val="00971FA4"/>
    <w:rsid w:val="00972AB7"/>
    <w:rsid w:val="00973906"/>
    <w:rsid w:val="00974202"/>
    <w:rsid w:val="009759A7"/>
    <w:rsid w:val="00975E43"/>
    <w:rsid w:val="00976862"/>
    <w:rsid w:val="00976CFD"/>
    <w:rsid w:val="00976E95"/>
    <w:rsid w:val="00980C64"/>
    <w:rsid w:val="00982751"/>
    <w:rsid w:val="00983E39"/>
    <w:rsid w:val="00987EFE"/>
    <w:rsid w:val="00992311"/>
    <w:rsid w:val="009938BF"/>
    <w:rsid w:val="00994455"/>
    <w:rsid w:val="00995502"/>
    <w:rsid w:val="009958A0"/>
    <w:rsid w:val="00995989"/>
    <w:rsid w:val="00997C24"/>
    <w:rsid w:val="009A0815"/>
    <w:rsid w:val="009A1060"/>
    <w:rsid w:val="009A22B6"/>
    <w:rsid w:val="009A23A5"/>
    <w:rsid w:val="009A2FFE"/>
    <w:rsid w:val="009A50C0"/>
    <w:rsid w:val="009B02DE"/>
    <w:rsid w:val="009B1916"/>
    <w:rsid w:val="009B25F7"/>
    <w:rsid w:val="009B3768"/>
    <w:rsid w:val="009B6304"/>
    <w:rsid w:val="009B6F8F"/>
    <w:rsid w:val="009B7108"/>
    <w:rsid w:val="009B76EA"/>
    <w:rsid w:val="009C1A96"/>
    <w:rsid w:val="009C206D"/>
    <w:rsid w:val="009C28A6"/>
    <w:rsid w:val="009C32B2"/>
    <w:rsid w:val="009C3B08"/>
    <w:rsid w:val="009C3C87"/>
    <w:rsid w:val="009C5644"/>
    <w:rsid w:val="009C637D"/>
    <w:rsid w:val="009C63CA"/>
    <w:rsid w:val="009C64A8"/>
    <w:rsid w:val="009C6B59"/>
    <w:rsid w:val="009C6C52"/>
    <w:rsid w:val="009C6E75"/>
    <w:rsid w:val="009C774F"/>
    <w:rsid w:val="009D0090"/>
    <w:rsid w:val="009D0A3B"/>
    <w:rsid w:val="009D0C34"/>
    <w:rsid w:val="009D4265"/>
    <w:rsid w:val="009D7616"/>
    <w:rsid w:val="009D77BD"/>
    <w:rsid w:val="009E068F"/>
    <w:rsid w:val="009E09B2"/>
    <w:rsid w:val="009E1C17"/>
    <w:rsid w:val="009E2B87"/>
    <w:rsid w:val="009E3D5B"/>
    <w:rsid w:val="009E4092"/>
    <w:rsid w:val="009E4E9B"/>
    <w:rsid w:val="009E66DA"/>
    <w:rsid w:val="009E6D03"/>
    <w:rsid w:val="009E782D"/>
    <w:rsid w:val="009F65B1"/>
    <w:rsid w:val="009F7C5F"/>
    <w:rsid w:val="00A0373D"/>
    <w:rsid w:val="00A04B7D"/>
    <w:rsid w:val="00A05CCB"/>
    <w:rsid w:val="00A066F7"/>
    <w:rsid w:val="00A07E01"/>
    <w:rsid w:val="00A10128"/>
    <w:rsid w:val="00A112F5"/>
    <w:rsid w:val="00A12155"/>
    <w:rsid w:val="00A1254C"/>
    <w:rsid w:val="00A12662"/>
    <w:rsid w:val="00A12791"/>
    <w:rsid w:val="00A144DC"/>
    <w:rsid w:val="00A1744E"/>
    <w:rsid w:val="00A17DCC"/>
    <w:rsid w:val="00A20C3C"/>
    <w:rsid w:val="00A2262D"/>
    <w:rsid w:val="00A2280A"/>
    <w:rsid w:val="00A26A9C"/>
    <w:rsid w:val="00A2749D"/>
    <w:rsid w:val="00A30074"/>
    <w:rsid w:val="00A312C6"/>
    <w:rsid w:val="00A31CF0"/>
    <w:rsid w:val="00A31F27"/>
    <w:rsid w:val="00A31FF2"/>
    <w:rsid w:val="00A35689"/>
    <w:rsid w:val="00A36877"/>
    <w:rsid w:val="00A40CD5"/>
    <w:rsid w:val="00A42D40"/>
    <w:rsid w:val="00A43AE6"/>
    <w:rsid w:val="00A43C85"/>
    <w:rsid w:val="00A441A9"/>
    <w:rsid w:val="00A45A8C"/>
    <w:rsid w:val="00A46496"/>
    <w:rsid w:val="00A46973"/>
    <w:rsid w:val="00A47E82"/>
    <w:rsid w:val="00A513CB"/>
    <w:rsid w:val="00A51AD6"/>
    <w:rsid w:val="00A52C3C"/>
    <w:rsid w:val="00A52DE4"/>
    <w:rsid w:val="00A52F8C"/>
    <w:rsid w:val="00A55249"/>
    <w:rsid w:val="00A552B4"/>
    <w:rsid w:val="00A6130B"/>
    <w:rsid w:val="00A62923"/>
    <w:rsid w:val="00A644DC"/>
    <w:rsid w:val="00A6658F"/>
    <w:rsid w:val="00A71F9B"/>
    <w:rsid w:val="00A723EB"/>
    <w:rsid w:val="00A72FBE"/>
    <w:rsid w:val="00A73EC7"/>
    <w:rsid w:val="00A7545D"/>
    <w:rsid w:val="00A754AA"/>
    <w:rsid w:val="00A767C5"/>
    <w:rsid w:val="00A77CC6"/>
    <w:rsid w:val="00A83409"/>
    <w:rsid w:val="00A84ADD"/>
    <w:rsid w:val="00A85779"/>
    <w:rsid w:val="00A85B61"/>
    <w:rsid w:val="00A86149"/>
    <w:rsid w:val="00A87DC9"/>
    <w:rsid w:val="00A9196C"/>
    <w:rsid w:val="00A92B6F"/>
    <w:rsid w:val="00A92FCC"/>
    <w:rsid w:val="00A934A5"/>
    <w:rsid w:val="00A93AD8"/>
    <w:rsid w:val="00A94CED"/>
    <w:rsid w:val="00A969AF"/>
    <w:rsid w:val="00AA1CA3"/>
    <w:rsid w:val="00AA23B6"/>
    <w:rsid w:val="00AA4A4D"/>
    <w:rsid w:val="00AA6254"/>
    <w:rsid w:val="00AA7CB0"/>
    <w:rsid w:val="00AB2D1B"/>
    <w:rsid w:val="00AB3D2D"/>
    <w:rsid w:val="00AB71DA"/>
    <w:rsid w:val="00AB792C"/>
    <w:rsid w:val="00AC041C"/>
    <w:rsid w:val="00AC1D37"/>
    <w:rsid w:val="00AC2698"/>
    <w:rsid w:val="00AC2742"/>
    <w:rsid w:val="00AC2B76"/>
    <w:rsid w:val="00AC714A"/>
    <w:rsid w:val="00AD2569"/>
    <w:rsid w:val="00AD2E99"/>
    <w:rsid w:val="00AD56EB"/>
    <w:rsid w:val="00AD5F75"/>
    <w:rsid w:val="00AD72CF"/>
    <w:rsid w:val="00AD7AD3"/>
    <w:rsid w:val="00AE0465"/>
    <w:rsid w:val="00AE04E4"/>
    <w:rsid w:val="00AE2C23"/>
    <w:rsid w:val="00AE6198"/>
    <w:rsid w:val="00AE7917"/>
    <w:rsid w:val="00AF07F2"/>
    <w:rsid w:val="00AF1AB0"/>
    <w:rsid w:val="00AF5AB5"/>
    <w:rsid w:val="00AF5D6D"/>
    <w:rsid w:val="00AF6831"/>
    <w:rsid w:val="00B01864"/>
    <w:rsid w:val="00B02DA4"/>
    <w:rsid w:val="00B068C7"/>
    <w:rsid w:val="00B07E26"/>
    <w:rsid w:val="00B11047"/>
    <w:rsid w:val="00B11570"/>
    <w:rsid w:val="00B17EF9"/>
    <w:rsid w:val="00B21F19"/>
    <w:rsid w:val="00B2393F"/>
    <w:rsid w:val="00B24929"/>
    <w:rsid w:val="00B26F05"/>
    <w:rsid w:val="00B272FE"/>
    <w:rsid w:val="00B30C23"/>
    <w:rsid w:val="00B329F7"/>
    <w:rsid w:val="00B34B81"/>
    <w:rsid w:val="00B35CF7"/>
    <w:rsid w:val="00B35D84"/>
    <w:rsid w:val="00B372B1"/>
    <w:rsid w:val="00B375FB"/>
    <w:rsid w:val="00B402C9"/>
    <w:rsid w:val="00B40880"/>
    <w:rsid w:val="00B40D99"/>
    <w:rsid w:val="00B41AB3"/>
    <w:rsid w:val="00B420E4"/>
    <w:rsid w:val="00B42EDF"/>
    <w:rsid w:val="00B43C5A"/>
    <w:rsid w:val="00B446CB"/>
    <w:rsid w:val="00B449B1"/>
    <w:rsid w:val="00B46101"/>
    <w:rsid w:val="00B47D17"/>
    <w:rsid w:val="00B51067"/>
    <w:rsid w:val="00B51D04"/>
    <w:rsid w:val="00B52C20"/>
    <w:rsid w:val="00B56EAF"/>
    <w:rsid w:val="00B56F67"/>
    <w:rsid w:val="00B6077A"/>
    <w:rsid w:val="00B61700"/>
    <w:rsid w:val="00B619E4"/>
    <w:rsid w:val="00B62FA4"/>
    <w:rsid w:val="00B65BD7"/>
    <w:rsid w:val="00B662E9"/>
    <w:rsid w:val="00B66B85"/>
    <w:rsid w:val="00B67597"/>
    <w:rsid w:val="00B70C96"/>
    <w:rsid w:val="00B7264B"/>
    <w:rsid w:val="00B73A4F"/>
    <w:rsid w:val="00B74242"/>
    <w:rsid w:val="00B75F89"/>
    <w:rsid w:val="00B77D3F"/>
    <w:rsid w:val="00B77E1A"/>
    <w:rsid w:val="00B803EE"/>
    <w:rsid w:val="00B84809"/>
    <w:rsid w:val="00B87263"/>
    <w:rsid w:val="00B9033D"/>
    <w:rsid w:val="00B91219"/>
    <w:rsid w:val="00B91F2D"/>
    <w:rsid w:val="00B9213E"/>
    <w:rsid w:val="00B9218D"/>
    <w:rsid w:val="00B935A6"/>
    <w:rsid w:val="00B95299"/>
    <w:rsid w:val="00B95306"/>
    <w:rsid w:val="00B95B09"/>
    <w:rsid w:val="00B960F6"/>
    <w:rsid w:val="00B962D8"/>
    <w:rsid w:val="00B97694"/>
    <w:rsid w:val="00BA28AF"/>
    <w:rsid w:val="00BA31EA"/>
    <w:rsid w:val="00BA357B"/>
    <w:rsid w:val="00BA7205"/>
    <w:rsid w:val="00BA762A"/>
    <w:rsid w:val="00BA7780"/>
    <w:rsid w:val="00BB123C"/>
    <w:rsid w:val="00BB15EA"/>
    <w:rsid w:val="00BB188D"/>
    <w:rsid w:val="00BB23EA"/>
    <w:rsid w:val="00BB3A56"/>
    <w:rsid w:val="00BB62AD"/>
    <w:rsid w:val="00BB702C"/>
    <w:rsid w:val="00BC1B0F"/>
    <w:rsid w:val="00BC36F9"/>
    <w:rsid w:val="00BC6310"/>
    <w:rsid w:val="00BC63C8"/>
    <w:rsid w:val="00BC7426"/>
    <w:rsid w:val="00BC7433"/>
    <w:rsid w:val="00BD0383"/>
    <w:rsid w:val="00BD59FE"/>
    <w:rsid w:val="00BD65DF"/>
    <w:rsid w:val="00BD688F"/>
    <w:rsid w:val="00BD7310"/>
    <w:rsid w:val="00BD7691"/>
    <w:rsid w:val="00BD7DE0"/>
    <w:rsid w:val="00BE0771"/>
    <w:rsid w:val="00BE098B"/>
    <w:rsid w:val="00BE09E9"/>
    <w:rsid w:val="00BE0AC5"/>
    <w:rsid w:val="00BE3125"/>
    <w:rsid w:val="00BE734A"/>
    <w:rsid w:val="00BE7B94"/>
    <w:rsid w:val="00BF0D40"/>
    <w:rsid w:val="00BF2456"/>
    <w:rsid w:val="00BF2D75"/>
    <w:rsid w:val="00BF2E7A"/>
    <w:rsid w:val="00BF2E82"/>
    <w:rsid w:val="00BF3723"/>
    <w:rsid w:val="00BF3965"/>
    <w:rsid w:val="00BF4600"/>
    <w:rsid w:val="00BF4A81"/>
    <w:rsid w:val="00BF7B5B"/>
    <w:rsid w:val="00C03E73"/>
    <w:rsid w:val="00C078EC"/>
    <w:rsid w:val="00C10C0B"/>
    <w:rsid w:val="00C122F4"/>
    <w:rsid w:val="00C13F0E"/>
    <w:rsid w:val="00C16041"/>
    <w:rsid w:val="00C167DD"/>
    <w:rsid w:val="00C16E01"/>
    <w:rsid w:val="00C17254"/>
    <w:rsid w:val="00C26A4B"/>
    <w:rsid w:val="00C26B30"/>
    <w:rsid w:val="00C27193"/>
    <w:rsid w:val="00C30B53"/>
    <w:rsid w:val="00C30C20"/>
    <w:rsid w:val="00C31A34"/>
    <w:rsid w:val="00C32EEA"/>
    <w:rsid w:val="00C34773"/>
    <w:rsid w:val="00C34B87"/>
    <w:rsid w:val="00C34F55"/>
    <w:rsid w:val="00C419B2"/>
    <w:rsid w:val="00C42494"/>
    <w:rsid w:val="00C456AF"/>
    <w:rsid w:val="00C46148"/>
    <w:rsid w:val="00C47FFA"/>
    <w:rsid w:val="00C508ED"/>
    <w:rsid w:val="00C51AE4"/>
    <w:rsid w:val="00C51F87"/>
    <w:rsid w:val="00C52DCB"/>
    <w:rsid w:val="00C53000"/>
    <w:rsid w:val="00C531FE"/>
    <w:rsid w:val="00C554F3"/>
    <w:rsid w:val="00C55685"/>
    <w:rsid w:val="00C55F86"/>
    <w:rsid w:val="00C56B10"/>
    <w:rsid w:val="00C57CA4"/>
    <w:rsid w:val="00C625C4"/>
    <w:rsid w:val="00C6463A"/>
    <w:rsid w:val="00C64C29"/>
    <w:rsid w:val="00C64C75"/>
    <w:rsid w:val="00C65F56"/>
    <w:rsid w:val="00C665F2"/>
    <w:rsid w:val="00C67EBB"/>
    <w:rsid w:val="00C717DE"/>
    <w:rsid w:val="00C7290C"/>
    <w:rsid w:val="00C73074"/>
    <w:rsid w:val="00C731E8"/>
    <w:rsid w:val="00C73B87"/>
    <w:rsid w:val="00C74981"/>
    <w:rsid w:val="00C76214"/>
    <w:rsid w:val="00C76250"/>
    <w:rsid w:val="00C81D6F"/>
    <w:rsid w:val="00C81FFF"/>
    <w:rsid w:val="00C83993"/>
    <w:rsid w:val="00C91E5B"/>
    <w:rsid w:val="00C92052"/>
    <w:rsid w:val="00C92B25"/>
    <w:rsid w:val="00C9401E"/>
    <w:rsid w:val="00C95D25"/>
    <w:rsid w:val="00CA2C72"/>
    <w:rsid w:val="00CA3898"/>
    <w:rsid w:val="00CA50C4"/>
    <w:rsid w:val="00CA524F"/>
    <w:rsid w:val="00CA5300"/>
    <w:rsid w:val="00CB38E2"/>
    <w:rsid w:val="00CB41DF"/>
    <w:rsid w:val="00CB4AD9"/>
    <w:rsid w:val="00CC11B0"/>
    <w:rsid w:val="00CC1C93"/>
    <w:rsid w:val="00CC27D3"/>
    <w:rsid w:val="00CC2836"/>
    <w:rsid w:val="00CC5C07"/>
    <w:rsid w:val="00CC60B1"/>
    <w:rsid w:val="00CC6DBE"/>
    <w:rsid w:val="00CC7A04"/>
    <w:rsid w:val="00CD0441"/>
    <w:rsid w:val="00CD0737"/>
    <w:rsid w:val="00CD1E82"/>
    <w:rsid w:val="00CD26FE"/>
    <w:rsid w:val="00CD31F6"/>
    <w:rsid w:val="00CD3A2A"/>
    <w:rsid w:val="00CD4E79"/>
    <w:rsid w:val="00CD57DE"/>
    <w:rsid w:val="00CD581B"/>
    <w:rsid w:val="00CD6AB5"/>
    <w:rsid w:val="00CD7625"/>
    <w:rsid w:val="00CE0104"/>
    <w:rsid w:val="00CE0D68"/>
    <w:rsid w:val="00CE3183"/>
    <w:rsid w:val="00CE51F1"/>
    <w:rsid w:val="00CE716C"/>
    <w:rsid w:val="00CE7191"/>
    <w:rsid w:val="00CF1479"/>
    <w:rsid w:val="00CF2C12"/>
    <w:rsid w:val="00CF4012"/>
    <w:rsid w:val="00CF4EA2"/>
    <w:rsid w:val="00CF6FDC"/>
    <w:rsid w:val="00CF73B9"/>
    <w:rsid w:val="00D0236F"/>
    <w:rsid w:val="00D02391"/>
    <w:rsid w:val="00D044A7"/>
    <w:rsid w:val="00D06C57"/>
    <w:rsid w:val="00D10B30"/>
    <w:rsid w:val="00D11C7D"/>
    <w:rsid w:val="00D12568"/>
    <w:rsid w:val="00D136EB"/>
    <w:rsid w:val="00D14851"/>
    <w:rsid w:val="00D14CCF"/>
    <w:rsid w:val="00D15679"/>
    <w:rsid w:val="00D1789A"/>
    <w:rsid w:val="00D17A4D"/>
    <w:rsid w:val="00D20A0A"/>
    <w:rsid w:val="00D219BA"/>
    <w:rsid w:val="00D22265"/>
    <w:rsid w:val="00D2239E"/>
    <w:rsid w:val="00D225EF"/>
    <w:rsid w:val="00D2376B"/>
    <w:rsid w:val="00D237BB"/>
    <w:rsid w:val="00D23850"/>
    <w:rsid w:val="00D23BDD"/>
    <w:rsid w:val="00D253D0"/>
    <w:rsid w:val="00D25B0B"/>
    <w:rsid w:val="00D27EAF"/>
    <w:rsid w:val="00D27F56"/>
    <w:rsid w:val="00D327A6"/>
    <w:rsid w:val="00D328DF"/>
    <w:rsid w:val="00D32E87"/>
    <w:rsid w:val="00D33357"/>
    <w:rsid w:val="00D34A81"/>
    <w:rsid w:val="00D401D0"/>
    <w:rsid w:val="00D413EE"/>
    <w:rsid w:val="00D42267"/>
    <w:rsid w:val="00D45F2A"/>
    <w:rsid w:val="00D46C7E"/>
    <w:rsid w:val="00D50B1B"/>
    <w:rsid w:val="00D513BF"/>
    <w:rsid w:val="00D51BE6"/>
    <w:rsid w:val="00D53049"/>
    <w:rsid w:val="00D53FB0"/>
    <w:rsid w:val="00D5525C"/>
    <w:rsid w:val="00D555E2"/>
    <w:rsid w:val="00D55AC3"/>
    <w:rsid w:val="00D57249"/>
    <w:rsid w:val="00D60ADD"/>
    <w:rsid w:val="00D60CB8"/>
    <w:rsid w:val="00D612F3"/>
    <w:rsid w:val="00D61BCA"/>
    <w:rsid w:val="00D61E93"/>
    <w:rsid w:val="00D62ABA"/>
    <w:rsid w:val="00D62B51"/>
    <w:rsid w:val="00D64BE4"/>
    <w:rsid w:val="00D6513E"/>
    <w:rsid w:val="00D658C9"/>
    <w:rsid w:val="00D7083F"/>
    <w:rsid w:val="00D71566"/>
    <w:rsid w:val="00D71CCF"/>
    <w:rsid w:val="00D731AA"/>
    <w:rsid w:val="00D77593"/>
    <w:rsid w:val="00D807CD"/>
    <w:rsid w:val="00D80825"/>
    <w:rsid w:val="00D832CF"/>
    <w:rsid w:val="00D83577"/>
    <w:rsid w:val="00D84274"/>
    <w:rsid w:val="00D86AE0"/>
    <w:rsid w:val="00D86CE9"/>
    <w:rsid w:val="00D86F8D"/>
    <w:rsid w:val="00D8754E"/>
    <w:rsid w:val="00D87629"/>
    <w:rsid w:val="00D87BE9"/>
    <w:rsid w:val="00D87FE6"/>
    <w:rsid w:val="00D901F3"/>
    <w:rsid w:val="00D90423"/>
    <w:rsid w:val="00D9118B"/>
    <w:rsid w:val="00D9345B"/>
    <w:rsid w:val="00D934FF"/>
    <w:rsid w:val="00D93B27"/>
    <w:rsid w:val="00D93CC8"/>
    <w:rsid w:val="00D952FB"/>
    <w:rsid w:val="00D97372"/>
    <w:rsid w:val="00D97D2B"/>
    <w:rsid w:val="00DA11AB"/>
    <w:rsid w:val="00DA2FA4"/>
    <w:rsid w:val="00DA4964"/>
    <w:rsid w:val="00DA7276"/>
    <w:rsid w:val="00DB1E68"/>
    <w:rsid w:val="00DB2869"/>
    <w:rsid w:val="00DB28F5"/>
    <w:rsid w:val="00DB2E23"/>
    <w:rsid w:val="00DB3501"/>
    <w:rsid w:val="00DB4AE4"/>
    <w:rsid w:val="00DC1458"/>
    <w:rsid w:val="00DC26FB"/>
    <w:rsid w:val="00DC2A06"/>
    <w:rsid w:val="00DC5BBB"/>
    <w:rsid w:val="00DC7A20"/>
    <w:rsid w:val="00DD00F7"/>
    <w:rsid w:val="00DD081B"/>
    <w:rsid w:val="00DD08BD"/>
    <w:rsid w:val="00DD12AB"/>
    <w:rsid w:val="00DD219B"/>
    <w:rsid w:val="00DD4D14"/>
    <w:rsid w:val="00DE0322"/>
    <w:rsid w:val="00DE17A5"/>
    <w:rsid w:val="00DE1CAA"/>
    <w:rsid w:val="00DE1FBB"/>
    <w:rsid w:val="00DE5BA9"/>
    <w:rsid w:val="00DE6695"/>
    <w:rsid w:val="00DE77EE"/>
    <w:rsid w:val="00DE7E06"/>
    <w:rsid w:val="00DF142D"/>
    <w:rsid w:val="00DF1F08"/>
    <w:rsid w:val="00DF2324"/>
    <w:rsid w:val="00DF67C3"/>
    <w:rsid w:val="00DF6D0B"/>
    <w:rsid w:val="00DF7F78"/>
    <w:rsid w:val="00E0489F"/>
    <w:rsid w:val="00E04BA2"/>
    <w:rsid w:val="00E060BE"/>
    <w:rsid w:val="00E077EE"/>
    <w:rsid w:val="00E119ED"/>
    <w:rsid w:val="00E11D6E"/>
    <w:rsid w:val="00E13E87"/>
    <w:rsid w:val="00E14FF3"/>
    <w:rsid w:val="00E1620C"/>
    <w:rsid w:val="00E16560"/>
    <w:rsid w:val="00E16D2D"/>
    <w:rsid w:val="00E201D1"/>
    <w:rsid w:val="00E202D9"/>
    <w:rsid w:val="00E21655"/>
    <w:rsid w:val="00E21F06"/>
    <w:rsid w:val="00E24283"/>
    <w:rsid w:val="00E3022E"/>
    <w:rsid w:val="00E305B0"/>
    <w:rsid w:val="00E30D27"/>
    <w:rsid w:val="00E34695"/>
    <w:rsid w:val="00E3496B"/>
    <w:rsid w:val="00E3507D"/>
    <w:rsid w:val="00E36420"/>
    <w:rsid w:val="00E364A4"/>
    <w:rsid w:val="00E3673A"/>
    <w:rsid w:val="00E404A1"/>
    <w:rsid w:val="00E41D32"/>
    <w:rsid w:val="00E422D3"/>
    <w:rsid w:val="00E431FA"/>
    <w:rsid w:val="00E43795"/>
    <w:rsid w:val="00E46549"/>
    <w:rsid w:val="00E47CC7"/>
    <w:rsid w:val="00E55765"/>
    <w:rsid w:val="00E57E72"/>
    <w:rsid w:val="00E60909"/>
    <w:rsid w:val="00E611A5"/>
    <w:rsid w:val="00E61B05"/>
    <w:rsid w:val="00E639A5"/>
    <w:rsid w:val="00E639A8"/>
    <w:rsid w:val="00E63EC5"/>
    <w:rsid w:val="00E64473"/>
    <w:rsid w:val="00E65289"/>
    <w:rsid w:val="00E67428"/>
    <w:rsid w:val="00E70378"/>
    <w:rsid w:val="00E72264"/>
    <w:rsid w:val="00E72A1B"/>
    <w:rsid w:val="00E73DFA"/>
    <w:rsid w:val="00E748AE"/>
    <w:rsid w:val="00E74997"/>
    <w:rsid w:val="00E76AA9"/>
    <w:rsid w:val="00E776A2"/>
    <w:rsid w:val="00E779A7"/>
    <w:rsid w:val="00E77EAF"/>
    <w:rsid w:val="00E81A57"/>
    <w:rsid w:val="00E82199"/>
    <w:rsid w:val="00E84669"/>
    <w:rsid w:val="00E84D01"/>
    <w:rsid w:val="00E85E7E"/>
    <w:rsid w:val="00E8605D"/>
    <w:rsid w:val="00E8712B"/>
    <w:rsid w:val="00E915A1"/>
    <w:rsid w:val="00E91CD5"/>
    <w:rsid w:val="00E963C9"/>
    <w:rsid w:val="00E96886"/>
    <w:rsid w:val="00E968FA"/>
    <w:rsid w:val="00E9720A"/>
    <w:rsid w:val="00E97B4D"/>
    <w:rsid w:val="00EA0832"/>
    <w:rsid w:val="00EA0F3A"/>
    <w:rsid w:val="00EA1E72"/>
    <w:rsid w:val="00EA3473"/>
    <w:rsid w:val="00EA3F2F"/>
    <w:rsid w:val="00EA4B18"/>
    <w:rsid w:val="00EA4E44"/>
    <w:rsid w:val="00EA6B87"/>
    <w:rsid w:val="00EA715E"/>
    <w:rsid w:val="00EA7F3D"/>
    <w:rsid w:val="00EB1FC9"/>
    <w:rsid w:val="00EB376A"/>
    <w:rsid w:val="00EB48FF"/>
    <w:rsid w:val="00EB6709"/>
    <w:rsid w:val="00EB6B9B"/>
    <w:rsid w:val="00EB73EE"/>
    <w:rsid w:val="00EC0607"/>
    <w:rsid w:val="00EC1456"/>
    <w:rsid w:val="00EC1D27"/>
    <w:rsid w:val="00EC2057"/>
    <w:rsid w:val="00EC24CC"/>
    <w:rsid w:val="00EC2AFC"/>
    <w:rsid w:val="00EC3A6F"/>
    <w:rsid w:val="00EC3C1A"/>
    <w:rsid w:val="00EC578E"/>
    <w:rsid w:val="00EC5C7E"/>
    <w:rsid w:val="00EC60EA"/>
    <w:rsid w:val="00EC70E9"/>
    <w:rsid w:val="00EC7276"/>
    <w:rsid w:val="00ED1B01"/>
    <w:rsid w:val="00ED24C5"/>
    <w:rsid w:val="00ED3381"/>
    <w:rsid w:val="00ED40A9"/>
    <w:rsid w:val="00ED49B9"/>
    <w:rsid w:val="00ED4B7F"/>
    <w:rsid w:val="00ED7909"/>
    <w:rsid w:val="00ED7F63"/>
    <w:rsid w:val="00EE0366"/>
    <w:rsid w:val="00EE097E"/>
    <w:rsid w:val="00EE1E91"/>
    <w:rsid w:val="00EE2D2D"/>
    <w:rsid w:val="00EE3492"/>
    <w:rsid w:val="00EE5556"/>
    <w:rsid w:val="00EE5F30"/>
    <w:rsid w:val="00EF236F"/>
    <w:rsid w:val="00EF2E02"/>
    <w:rsid w:val="00EF31F3"/>
    <w:rsid w:val="00EF358A"/>
    <w:rsid w:val="00EF35B8"/>
    <w:rsid w:val="00EF393B"/>
    <w:rsid w:val="00EF3AB6"/>
    <w:rsid w:val="00EF4F88"/>
    <w:rsid w:val="00EF745E"/>
    <w:rsid w:val="00F01A44"/>
    <w:rsid w:val="00F02837"/>
    <w:rsid w:val="00F03466"/>
    <w:rsid w:val="00F03644"/>
    <w:rsid w:val="00F04421"/>
    <w:rsid w:val="00F05BCD"/>
    <w:rsid w:val="00F05DB5"/>
    <w:rsid w:val="00F05DFE"/>
    <w:rsid w:val="00F06D1B"/>
    <w:rsid w:val="00F07118"/>
    <w:rsid w:val="00F07E78"/>
    <w:rsid w:val="00F10255"/>
    <w:rsid w:val="00F11B43"/>
    <w:rsid w:val="00F12D9F"/>
    <w:rsid w:val="00F14202"/>
    <w:rsid w:val="00F14EBE"/>
    <w:rsid w:val="00F15190"/>
    <w:rsid w:val="00F15958"/>
    <w:rsid w:val="00F15C70"/>
    <w:rsid w:val="00F200B2"/>
    <w:rsid w:val="00F20118"/>
    <w:rsid w:val="00F219AF"/>
    <w:rsid w:val="00F24C0B"/>
    <w:rsid w:val="00F27DEB"/>
    <w:rsid w:val="00F304B3"/>
    <w:rsid w:val="00F32225"/>
    <w:rsid w:val="00F33E5B"/>
    <w:rsid w:val="00F343A8"/>
    <w:rsid w:val="00F343FC"/>
    <w:rsid w:val="00F345F0"/>
    <w:rsid w:val="00F37972"/>
    <w:rsid w:val="00F42606"/>
    <w:rsid w:val="00F42759"/>
    <w:rsid w:val="00F43559"/>
    <w:rsid w:val="00F44170"/>
    <w:rsid w:val="00F44803"/>
    <w:rsid w:val="00F4549D"/>
    <w:rsid w:val="00F45C4F"/>
    <w:rsid w:val="00F46125"/>
    <w:rsid w:val="00F46FA6"/>
    <w:rsid w:val="00F47BA9"/>
    <w:rsid w:val="00F5199A"/>
    <w:rsid w:val="00F51D3F"/>
    <w:rsid w:val="00F527C2"/>
    <w:rsid w:val="00F54184"/>
    <w:rsid w:val="00F57D27"/>
    <w:rsid w:val="00F61912"/>
    <w:rsid w:val="00F62BD9"/>
    <w:rsid w:val="00F62EFB"/>
    <w:rsid w:val="00F6322B"/>
    <w:rsid w:val="00F6327A"/>
    <w:rsid w:val="00F6343B"/>
    <w:rsid w:val="00F739BF"/>
    <w:rsid w:val="00F75B95"/>
    <w:rsid w:val="00F76C5B"/>
    <w:rsid w:val="00F77DAE"/>
    <w:rsid w:val="00F809D1"/>
    <w:rsid w:val="00F819E4"/>
    <w:rsid w:val="00F82FE3"/>
    <w:rsid w:val="00F832CE"/>
    <w:rsid w:val="00F84C6F"/>
    <w:rsid w:val="00F85FDE"/>
    <w:rsid w:val="00F90571"/>
    <w:rsid w:val="00F91F75"/>
    <w:rsid w:val="00F92175"/>
    <w:rsid w:val="00F921B1"/>
    <w:rsid w:val="00F923D8"/>
    <w:rsid w:val="00F92604"/>
    <w:rsid w:val="00F92A7F"/>
    <w:rsid w:val="00F945E3"/>
    <w:rsid w:val="00F94EC5"/>
    <w:rsid w:val="00F95D3B"/>
    <w:rsid w:val="00F95DC6"/>
    <w:rsid w:val="00F95E98"/>
    <w:rsid w:val="00F97924"/>
    <w:rsid w:val="00F97A1F"/>
    <w:rsid w:val="00F97A37"/>
    <w:rsid w:val="00FA2A3B"/>
    <w:rsid w:val="00FA2B09"/>
    <w:rsid w:val="00FA6D1E"/>
    <w:rsid w:val="00FA7A9C"/>
    <w:rsid w:val="00FA7C06"/>
    <w:rsid w:val="00FB036F"/>
    <w:rsid w:val="00FB0CB4"/>
    <w:rsid w:val="00FB13C1"/>
    <w:rsid w:val="00FB22DD"/>
    <w:rsid w:val="00FB3BB1"/>
    <w:rsid w:val="00FB40A5"/>
    <w:rsid w:val="00FB4BEA"/>
    <w:rsid w:val="00FB4E64"/>
    <w:rsid w:val="00FB4EBA"/>
    <w:rsid w:val="00FB5736"/>
    <w:rsid w:val="00FB6A8B"/>
    <w:rsid w:val="00FB72AA"/>
    <w:rsid w:val="00FB7A40"/>
    <w:rsid w:val="00FC2671"/>
    <w:rsid w:val="00FC2D00"/>
    <w:rsid w:val="00FC3B61"/>
    <w:rsid w:val="00FC52C6"/>
    <w:rsid w:val="00FC53E4"/>
    <w:rsid w:val="00FC551A"/>
    <w:rsid w:val="00FC5766"/>
    <w:rsid w:val="00FC59DB"/>
    <w:rsid w:val="00FC5AFA"/>
    <w:rsid w:val="00FC6650"/>
    <w:rsid w:val="00FD044D"/>
    <w:rsid w:val="00FD07AE"/>
    <w:rsid w:val="00FD0B52"/>
    <w:rsid w:val="00FD1187"/>
    <w:rsid w:val="00FD593A"/>
    <w:rsid w:val="00FD6044"/>
    <w:rsid w:val="00FD6A0F"/>
    <w:rsid w:val="00FD6AA8"/>
    <w:rsid w:val="00FD76EA"/>
    <w:rsid w:val="00FD7B23"/>
    <w:rsid w:val="00FE062F"/>
    <w:rsid w:val="00FE27E0"/>
    <w:rsid w:val="00FE2C95"/>
    <w:rsid w:val="00FE3915"/>
    <w:rsid w:val="00FE3ACC"/>
    <w:rsid w:val="00FE69D8"/>
    <w:rsid w:val="00FE799D"/>
    <w:rsid w:val="00FF01EA"/>
    <w:rsid w:val="00FF0507"/>
    <w:rsid w:val="00FF1A85"/>
    <w:rsid w:val="00FF1C6C"/>
    <w:rsid w:val="00FF37E9"/>
    <w:rsid w:val="00FF3FA9"/>
    <w:rsid w:val="00FF460B"/>
    <w:rsid w:val="00FF572A"/>
    <w:rsid w:val="00FF6BA9"/>
    <w:rsid w:val="00FF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bdbdc,#cce2ee,#b6d5ee,#2c507a,#c2d7e5"/>
    </o:shapedefaults>
    <o:shapelayout v:ext="edit">
      <o:idmap v:ext="edit" data="2"/>
    </o:shapelayout>
  </w:shapeDefaults>
  <w:decimalSymbol w:val=","/>
  <w:listSeparator w:val=";"/>
  <w14:docId w14:val="7C2BADF4"/>
  <w15:docId w15:val="{31F97F93-5640-44EB-9A6E-5F675D2E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D11BE"/>
    <w:pPr>
      <w:widowControl w:val="0"/>
      <w:spacing w:line="300" w:lineRule="exact"/>
    </w:pPr>
    <w:rPr>
      <w:rFonts w:ascii="Arial" w:hAnsi="Arial" w:cs="Arial"/>
      <w:color w:val="000000"/>
      <w:szCs w:val="18"/>
      <w:lang w:val="cs-CZ" w:eastAsia="cs-CZ"/>
    </w:rPr>
  </w:style>
  <w:style w:type="paragraph" w:styleId="Nadpis1">
    <w:name w:val="heading 1"/>
    <w:basedOn w:val="Normln"/>
    <w:next w:val="01Odstavecprvn"/>
    <w:link w:val="Nadpis1Char"/>
    <w:uiPriority w:val="99"/>
    <w:qFormat/>
    <w:pPr>
      <w:keepNext/>
      <w:keepLines/>
      <w:pageBreakBefore/>
      <w:tabs>
        <w:tab w:val="left" w:pos="0"/>
        <w:tab w:val="left" w:pos="567"/>
      </w:tabs>
      <w:spacing w:after="1350" w:line="360" w:lineRule="exact"/>
      <w:ind w:left="567" w:hanging="567"/>
      <w:outlineLvl w:val="0"/>
    </w:pPr>
    <w:rPr>
      <w:rFonts w:ascii="Verdana" w:hAnsi="Verdana" w:cs="Times New Roman"/>
      <w:b/>
      <w:bCs/>
      <w:color w:val="2C5085"/>
      <w:sz w:val="36"/>
      <w:szCs w:val="36"/>
    </w:rPr>
  </w:style>
  <w:style w:type="paragraph" w:styleId="Nadpis2">
    <w:name w:val="heading 2"/>
    <w:basedOn w:val="Normln"/>
    <w:next w:val="Normln"/>
    <w:link w:val="Nadpis2Char"/>
    <w:uiPriority w:val="9"/>
    <w:qFormat/>
    <w:pPr>
      <w:keepNext/>
      <w:keepLines/>
      <w:tabs>
        <w:tab w:val="left" w:pos="0"/>
      </w:tabs>
      <w:spacing w:before="780" w:after="260" w:line="260" w:lineRule="atLeast"/>
      <w:outlineLvl w:val="1"/>
    </w:pPr>
    <w:rPr>
      <w:rFonts w:ascii="Verdana" w:hAnsi="Verdana" w:cs="Times New Roman"/>
      <w:b/>
      <w:bCs/>
      <w:color w:val="2C5085"/>
      <w:sz w:val="24"/>
      <w:szCs w:val="24"/>
    </w:rPr>
  </w:style>
  <w:style w:type="paragraph" w:styleId="Nadpis3">
    <w:name w:val="heading 3"/>
    <w:aliases w:val="Titre 3 Car Car"/>
    <w:basedOn w:val="Normln"/>
    <w:next w:val="Normln"/>
    <w:uiPriority w:val="99"/>
    <w:qFormat/>
    <w:pPr>
      <w:keepNext/>
      <w:tabs>
        <w:tab w:val="left" w:pos="0"/>
      </w:tabs>
      <w:spacing w:before="260" w:line="260" w:lineRule="exact"/>
      <w:outlineLvl w:val="2"/>
    </w:pPr>
    <w:rPr>
      <w:rFonts w:ascii="Verdana" w:hAnsi="Verdana" w:cs="Times New Roman"/>
      <w:b/>
      <w:bCs/>
      <w:color w:val="2C5085"/>
      <w:szCs w:val="20"/>
    </w:rPr>
  </w:style>
  <w:style w:type="paragraph" w:styleId="Nadpis4">
    <w:name w:val="heading 4"/>
    <w:basedOn w:val="Normln"/>
    <w:next w:val="Normln"/>
    <w:link w:val="Nadpis4Char"/>
    <w:uiPriority w:val="99"/>
    <w:qFormat/>
    <w:pPr>
      <w:keepNext/>
      <w:tabs>
        <w:tab w:val="left" w:pos="0"/>
        <w:tab w:val="left" w:pos="1474"/>
      </w:tabs>
      <w:spacing w:before="260"/>
      <w:outlineLvl w:val="3"/>
    </w:pPr>
    <w:rPr>
      <w:rFonts w:ascii="Verdana" w:hAnsi="Verdana" w:cs="Times New Roman"/>
      <w:b/>
      <w:bCs/>
      <w:color w:val="2C5085"/>
      <w:szCs w:val="20"/>
    </w:rPr>
  </w:style>
  <w:style w:type="paragraph" w:styleId="Nadpis5">
    <w:name w:val="heading 5"/>
    <w:basedOn w:val="Normln"/>
    <w:next w:val="Normln"/>
    <w:uiPriority w:val="99"/>
    <w:qFormat/>
    <w:pPr>
      <w:tabs>
        <w:tab w:val="left" w:pos="0"/>
        <w:tab w:val="left" w:pos="1474"/>
      </w:tabs>
      <w:spacing w:before="260" w:line="260" w:lineRule="atLeast"/>
      <w:outlineLvl w:val="4"/>
    </w:pPr>
    <w:rPr>
      <w:rFonts w:ascii="Verdana" w:hAnsi="Verdana" w:cs="Times New Roman"/>
      <w:b/>
      <w:bCs/>
      <w:color w:val="2C5085"/>
      <w:szCs w:val="20"/>
    </w:rPr>
  </w:style>
  <w:style w:type="paragraph" w:styleId="Nadpis6">
    <w:name w:val="heading 6"/>
    <w:basedOn w:val="Normln"/>
    <w:next w:val="Normln"/>
    <w:uiPriority w:val="99"/>
    <w:qFormat/>
    <w:rsid w:val="00C64C75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Nadpis7">
    <w:name w:val="heading 7"/>
    <w:basedOn w:val="Normln"/>
    <w:next w:val="Normln"/>
    <w:qFormat/>
    <w:rsid w:val="00C64C75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Nadpis8">
    <w:name w:val="heading 8"/>
    <w:basedOn w:val="Normln"/>
    <w:next w:val="Normln"/>
    <w:qFormat/>
    <w:rsid w:val="00C64C75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Nadpis9">
    <w:name w:val="heading 9"/>
    <w:basedOn w:val="Normln"/>
    <w:next w:val="Normln"/>
    <w:qFormat/>
    <w:rsid w:val="00C64C75"/>
    <w:p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01Odstavecprvn">
    <w:name w:val="01 Odstavec první"/>
    <w:basedOn w:val="01Odstavec"/>
    <w:next w:val="01Odstavec"/>
    <w:link w:val="01OdstavecprvnChar"/>
    <w:rsid w:val="000E4BE2"/>
    <w:pPr>
      <w:numPr>
        <w:ilvl w:val="5"/>
        <w:numId w:val="1"/>
      </w:numPr>
    </w:pPr>
  </w:style>
  <w:style w:type="paragraph" w:customStyle="1" w:styleId="01Odstavec">
    <w:name w:val="01 Odstavec"/>
    <w:basedOn w:val="Normln"/>
    <w:link w:val="01OdstavecChar"/>
    <w:rsid w:val="00FA6D1E"/>
    <w:pPr>
      <w:widowControl/>
      <w:tabs>
        <w:tab w:val="left" w:pos="300"/>
        <w:tab w:val="left" w:pos="600"/>
        <w:tab w:val="left" w:pos="900"/>
        <w:tab w:val="left" w:pos="1200"/>
        <w:tab w:val="left" w:pos="1500"/>
        <w:tab w:val="left" w:pos="1800"/>
        <w:tab w:val="left" w:pos="2100"/>
        <w:tab w:val="left" w:pos="2400"/>
      </w:tabs>
      <w:spacing w:line="260" w:lineRule="exact"/>
      <w:ind w:firstLine="261"/>
    </w:pPr>
    <w:rPr>
      <w:rFonts w:cs="Times New Roman"/>
      <w:sz w:val="18"/>
    </w:rPr>
  </w:style>
  <w:style w:type="character" w:customStyle="1" w:styleId="01OdstavecChar">
    <w:name w:val="01 Odstavec Char"/>
    <w:basedOn w:val="Standardnpsmoodstavce"/>
    <w:link w:val="01Odstavec"/>
    <w:rsid w:val="00FA6D1E"/>
    <w:rPr>
      <w:rFonts w:ascii="Arial" w:hAnsi="Arial"/>
      <w:color w:val="000000"/>
      <w:sz w:val="18"/>
      <w:szCs w:val="18"/>
      <w:lang w:val="cs-CZ" w:eastAsia="cs-CZ"/>
    </w:rPr>
  </w:style>
  <w:style w:type="character" w:customStyle="1" w:styleId="01OdstavecprvnChar">
    <w:name w:val="01 Odstavec první Char"/>
    <w:basedOn w:val="01OdstavecChar"/>
    <w:link w:val="01Odstavecprvn"/>
    <w:rsid w:val="004C3549"/>
    <w:rPr>
      <w:rFonts w:ascii="Arial" w:hAnsi="Arial"/>
      <w:color w:val="000000"/>
      <w:sz w:val="18"/>
      <w:szCs w:val="18"/>
      <w:lang w:val="cs-CZ" w:eastAsia="cs-CZ"/>
    </w:rPr>
  </w:style>
  <w:style w:type="character" w:customStyle="1" w:styleId="Nadpis1Char">
    <w:name w:val="Nadpis 1 Char"/>
    <w:basedOn w:val="Standardnpsmoodstavce"/>
    <w:link w:val="Nadpis1"/>
    <w:uiPriority w:val="9"/>
    <w:locked/>
    <w:rsid w:val="00543F7D"/>
    <w:rPr>
      <w:rFonts w:ascii="Verdana" w:hAnsi="Verdana"/>
      <w:b/>
      <w:bCs/>
      <w:color w:val="2C5085"/>
      <w:sz w:val="36"/>
      <w:szCs w:val="36"/>
      <w:lang w:val="cs-CZ" w:eastAsia="cs-CZ" w:bidi="ar-SA"/>
    </w:rPr>
  </w:style>
  <w:style w:type="character" w:customStyle="1" w:styleId="Nadpis4Char">
    <w:name w:val="Nadpis 4 Char"/>
    <w:basedOn w:val="Standardnpsmoodstavce"/>
    <w:link w:val="Nadpis4"/>
    <w:semiHidden/>
    <w:locked/>
    <w:rsid w:val="00543F7D"/>
    <w:rPr>
      <w:rFonts w:ascii="Verdana" w:hAnsi="Verdana"/>
      <w:b/>
      <w:bCs/>
      <w:color w:val="2C5085"/>
      <w:lang w:val="cs-CZ" w:eastAsia="cs-CZ" w:bidi="ar-SA"/>
    </w:rPr>
  </w:style>
  <w:style w:type="paragraph" w:customStyle="1" w:styleId="01Nadpis1">
    <w:name w:val="01 Nadpis [1]"/>
    <w:basedOn w:val="Nadpis1"/>
    <w:next w:val="01Odstavecprvn"/>
    <w:rsid w:val="00FA6D1E"/>
    <w:pPr>
      <w:pageBreakBefore w:val="0"/>
      <w:numPr>
        <w:numId w:val="3"/>
      </w:numPr>
      <w:tabs>
        <w:tab w:val="clear" w:pos="0"/>
        <w:tab w:val="clear" w:pos="567"/>
      </w:tabs>
      <w:spacing w:before="480" w:after="120"/>
      <w:contextualSpacing/>
    </w:pPr>
    <w:rPr>
      <w:sz w:val="28"/>
      <w:szCs w:val="28"/>
    </w:rPr>
  </w:style>
  <w:style w:type="paragraph" w:styleId="Obsah1">
    <w:name w:val="toc 1"/>
    <w:basedOn w:val="Normln"/>
    <w:next w:val="Normln"/>
    <w:autoRedefine/>
    <w:uiPriority w:val="39"/>
    <w:rsid w:val="002F2536"/>
    <w:pPr>
      <w:tabs>
        <w:tab w:val="right" w:leader="dot" w:pos="8220"/>
      </w:tabs>
    </w:pPr>
    <w:rPr>
      <w:rFonts w:ascii="Verdana" w:hAnsi="Verdana" w:cs="Times New Roman"/>
      <w:b/>
      <w:bCs/>
      <w:szCs w:val="20"/>
    </w:rPr>
  </w:style>
  <w:style w:type="paragraph" w:customStyle="1" w:styleId="01Nadpis2">
    <w:name w:val="01 Nadpis [2]"/>
    <w:basedOn w:val="Nadpis2"/>
    <w:next w:val="01Odstavecprvn"/>
    <w:link w:val="01Nadpis2Char"/>
    <w:rsid w:val="00FA6D1E"/>
    <w:pPr>
      <w:numPr>
        <w:ilvl w:val="1"/>
        <w:numId w:val="3"/>
      </w:numPr>
      <w:tabs>
        <w:tab w:val="clear" w:pos="0"/>
      </w:tabs>
      <w:spacing w:before="360" w:after="120"/>
    </w:pPr>
    <w:rPr>
      <w:sz w:val="20"/>
      <w:szCs w:val="20"/>
    </w:rPr>
  </w:style>
  <w:style w:type="character" w:customStyle="1" w:styleId="01Nadpis2Char">
    <w:name w:val="01 Nadpis [2] Char"/>
    <w:basedOn w:val="Standardnpsmoodstavce"/>
    <w:link w:val="01Nadpis2"/>
    <w:rsid w:val="00FA6D1E"/>
    <w:rPr>
      <w:rFonts w:ascii="Verdana" w:hAnsi="Verdana"/>
      <w:b/>
      <w:bCs/>
      <w:color w:val="2C5085"/>
      <w:lang w:val="cs-CZ" w:eastAsia="cs-CZ"/>
    </w:rPr>
  </w:style>
  <w:style w:type="paragraph" w:styleId="Obsah2">
    <w:name w:val="toc 2"/>
    <w:basedOn w:val="Normln"/>
    <w:next w:val="Normln"/>
    <w:autoRedefine/>
    <w:uiPriority w:val="39"/>
    <w:rsid w:val="002F2536"/>
    <w:pPr>
      <w:tabs>
        <w:tab w:val="right" w:leader="dot" w:pos="8220"/>
      </w:tabs>
      <w:spacing w:line="240" w:lineRule="exact"/>
    </w:pPr>
    <w:rPr>
      <w:rFonts w:ascii="Times New Roman" w:hAnsi="Times New Roman" w:cs="Times New Roman"/>
      <w:szCs w:val="20"/>
    </w:rPr>
  </w:style>
  <w:style w:type="paragraph" w:styleId="Obsah3">
    <w:name w:val="toc 3"/>
    <w:basedOn w:val="Normln"/>
    <w:next w:val="Normln"/>
    <w:autoRedefine/>
    <w:uiPriority w:val="39"/>
    <w:rsid w:val="002F2536"/>
    <w:pPr>
      <w:tabs>
        <w:tab w:val="right" w:leader="dot" w:pos="8220"/>
      </w:tabs>
      <w:spacing w:line="240" w:lineRule="exact"/>
    </w:pPr>
    <w:rPr>
      <w:rFonts w:ascii="Times New Roman" w:hAnsi="Times New Roman" w:cs="Times New Roman"/>
      <w:szCs w:val="20"/>
    </w:rPr>
  </w:style>
  <w:style w:type="paragraph" w:styleId="Obsah5">
    <w:name w:val="toc 5"/>
    <w:basedOn w:val="Normln"/>
    <w:next w:val="Normln"/>
    <w:autoRedefine/>
    <w:semiHidden/>
    <w:pPr>
      <w:tabs>
        <w:tab w:val="left" w:pos="1304"/>
        <w:tab w:val="right" w:leader="dot" w:pos="8220"/>
      </w:tabs>
      <w:spacing w:line="260" w:lineRule="exact"/>
    </w:pPr>
    <w:rPr>
      <w:rFonts w:ascii="Times New Roman" w:hAnsi="Times New Roman" w:cs="Times New Roman"/>
      <w:szCs w:val="20"/>
    </w:rPr>
  </w:style>
  <w:style w:type="paragraph" w:styleId="Obsah4">
    <w:name w:val="toc 4"/>
    <w:basedOn w:val="Normln"/>
    <w:next w:val="Normln"/>
    <w:autoRedefine/>
    <w:semiHidden/>
    <w:pPr>
      <w:tabs>
        <w:tab w:val="left" w:pos="1304"/>
        <w:tab w:val="right" w:leader="dot" w:pos="8220"/>
      </w:tabs>
      <w:spacing w:line="260" w:lineRule="exact"/>
    </w:pPr>
    <w:rPr>
      <w:rFonts w:ascii="Times New Roman" w:hAnsi="Times New Roman" w:cs="Times New Roman"/>
      <w:szCs w:val="20"/>
    </w:rPr>
  </w:style>
  <w:style w:type="paragraph" w:customStyle="1" w:styleId="02Odrka">
    <w:name w:val="02 Odrážka"/>
    <w:basedOn w:val="Normln"/>
    <w:rsid w:val="006D463E"/>
    <w:pPr>
      <w:widowControl/>
      <w:numPr>
        <w:numId w:val="6"/>
      </w:numPr>
      <w:tabs>
        <w:tab w:val="left" w:pos="1134"/>
        <w:tab w:val="left" w:pos="1701"/>
      </w:tabs>
      <w:spacing w:line="260" w:lineRule="exact"/>
    </w:pPr>
    <w:rPr>
      <w:rFonts w:cs="Times New Roman"/>
      <w:sz w:val="18"/>
    </w:rPr>
  </w:style>
  <w:style w:type="paragraph" w:customStyle="1" w:styleId="02Poznmka">
    <w:name w:val="02 Poznámka"/>
    <w:basedOn w:val="01Odstavecprvn"/>
    <w:pPr>
      <w:tabs>
        <w:tab w:val="clear" w:pos="300"/>
        <w:tab w:val="clear" w:pos="600"/>
        <w:tab w:val="clear" w:pos="900"/>
        <w:tab w:val="clear" w:pos="1200"/>
        <w:tab w:val="clear" w:pos="2100"/>
        <w:tab w:val="clear" w:pos="2400"/>
        <w:tab w:val="left" w:pos="-1015"/>
        <w:tab w:val="left" w:pos="-295"/>
        <w:tab w:val="left" w:pos="425"/>
        <w:tab w:val="left" w:pos="708"/>
        <w:tab w:val="left" w:pos="991"/>
        <w:tab w:val="left" w:pos="1145"/>
        <w:tab w:val="left" w:pos="1276"/>
        <w:tab w:val="left" w:pos="1559"/>
        <w:tab w:val="left" w:pos="1865"/>
        <w:tab w:val="left" w:pos="2125"/>
        <w:tab w:val="left" w:pos="2409"/>
        <w:tab w:val="left" w:pos="2585"/>
        <w:tab w:val="left" w:pos="2693"/>
        <w:tab w:val="left" w:pos="2976"/>
        <w:tab w:val="left" w:pos="3259"/>
        <w:tab w:val="left" w:pos="3305"/>
        <w:tab w:val="left" w:pos="3543"/>
        <w:tab w:val="left" w:pos="4025"/>
        <w:tab w:val="left" w:pos="4745"/>
        <w:tab w:val="left" w:pos="5465"/>
        <w:tab w:val="left" w:pos="6185"/>
        <w:tab w:val="left" w:pos="6905"/>
        <w:tab w:val="left" w:pos="7625"/>
        <w:tab w:val="left" w:pos="8345"/>
        <w:tab w:val="left" w:pos="9065"/>
        <w:tab w:val="left" w:pos="9785"/>
        <w:tab w:val="left" w:pos="10505"/>
        <w:tab w:val="left" w:pos="11225"/>
        <w:tab w:val="left" w:pos="11945"/>
        <w:tab w:val="left" w:pos="12665"/>
        <w:tab w:val="left" w:pos="13385"/>
        <w:tab w:val="left" w:pos="14105"/>
        <w:tab w:val="left" w:pos="14825"/>
        <w:tab w:val="left" w:pos="15545"/>
        <w:tab w:val="left" w:pos="16265"/>
        <w:tab w:val="left" w:pos="16985"/>
        <w:tab w:val="left" w:pos="17705"/>
        <w:tab w:val="left" w:pos="18425"/>
        <w:tab w:val="left" w:pos="19145"/>
      </w:tabs>
      <w:ind w:left="601" w:right="601"/>
    </w:pPr>
  </w:style>
  <w:style w:type="paragraph" w:customStyle="1" w:styleId="02Vet">
    <w:name w:val="02 Výčet"/>
    <w:basedOn w:val="01Odstavec"/>
    <w:rsid w:val="009B3768"/>
    <w:pPr>
      <w:tabs>
        <w:tab w:val="clear" w:pos="300"/>
        <w:tab w:val="clear" w:pos="600"/>
        <w:tab w:val="clear" w:pos="900"/>
        <w:tab w:val="clear" w:pos="1200"/>
        <w:tab w:val="clear" w:pos="1500"/>
        <w:tab w:val="clear" w:pos="1800"/>
        <w:tab w:val="clear" w:pos="2100"/>
        <w:tab w:val="clear" w:pos="2400"/>
        <w:tab w:val="left" w:pos="3119"/>
      </w:tabs>
      <w:spacing w:line="240" w:lineRule="exact"/>
      <w:ind w:left="3119" w:hanging="3119"/>
    </w:p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customStyle="1" w:styleId="03Terminologie">
    <w:name w:val="03 Terminologie"/>
    <w:basedOn w:val="01Odstavecprvn"/>
    <w:pPr>
      <w:numPr>
        <w:ilvl w:val="0"/>
        <w:numId w:val="0"/>
      </w:numPr>
      <w:tabs>
        <w:tab w:val="clear" w:pos="300"/>
        <w:tab w:val="clear" w:pos="600"/>
        <w:tab w:val="clear" w:pos="900"/>
        <w:tab w:val="clear" w:pos="1200"/>
        <w:tab w:val="left" w:pos="2177"/>
      </w:tabs>
      <w:ind w:left="2410" w:hanging="2410"/>
    </w:pPr>
    <w:rPr>
      <w:i/>
      <w:iCs/>
    </w:rPr>
  </w:style>
  <w:style w:type="character" w:customStyle="1" w:styleId="03Klvesa">
    <w:name w:val="03 Klávesa"/>
    <w:rsid w:val="001005A3"/>
    <w:rPr>
      <w:rFonts w:ascii="Arial Black" w:hAnsi="Arial Black"/>
      <w:sz w:val="17"/>
      <w:szCs w:val="18"/>
    </w:rPr>
  </w:style>
  <w:style w:type="paragraph" w:customStyle="1" w:styleId="02Nadpispoznmky">
    <w:name w:val="02 Nadpis poznámky"/>
    <w:basedOn w:val="02Poznmka"/>
    <w:next w:val="02Poznmka"/>
    <w:pPr>
      <w:keepNext/>
      <w:spacing w:before="260"/>
    </w:pPr>
    <w:rPr>
      <w:rFonts w:ascii="Verdana" w:hAnsi="Verdana"/>
      <w:color w:val="2C5085"/>
    </w:rPr>
  </w:style>
  <w:style w:type="paragraph" w:customStyle="1" w:styleId="01Nadpis3">
    <w:name w:val="01 Nadpis [3]"/>
    <w:basedOn w:val="Nadpis3"/>
    <w:next w:val="01Odstavecprvn"/>
    <w:rsid w:val="0010561A"/>
    <w:pPr>
      <w:widowControl/>
      <w:numPr>
        <w:ilvl w:val="2"/>
        <w:numId w:val="3"/>
      </w:numPr>
      <w:tabs>
        <w:tab w:val="clear" w:pos="0"/>
      </w:tabs>
      <w:spacing w:before="240"/>
    </w:pPr>
    <w:rPr>
      <w:sz w:val="18"/>
      <w:szCs w:val="18"/>
    </w:rPr>
  </w:style>
  <w:style w:type="paragraph" w:customStyle="1" w:styleId="02Popisektabulky">
    <w:name w:val="02 Popisek tabulky"/>
    <w:basedOn w:val="Normln"/>
    <w:next w:val="01Odstavecprvn"/>
    <w:rsid w:val="00203AC4"/>
    <w:pPr>
      <w:keepNext/>
      <w:widowControl/>
      <w:numPr>
        <w:numId w:val="5"/>
      </w:numPr>
      <w:spacing w:before="252" w:after="260" w:line="260" w:lineRule="exact"/>
    </w:pPr>
    <w:rPr>
      <w:sz w:val="16"/>
      <w:szCs w:val="16"/>
    </w:rPr>
  </w:style>
  <w:style w:type="paragraph" w:customStyle="1" w:styleId="03Pklad">
    <w:name w:val="03 Příklad"/>
    <w:basedOn w:val="Normln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line="260" w:lineRule="exact"/>
    </w:pPr>
    <w:rPr>
      <w:rFonts w:ascii="Courier" w:hAnsi="Courier" w:cs="Times New Roman"/>
      <w:szCs w:val="20"/>
    </w:rPr>
  </w:style>
  <w:style w:type="character" w:customStyle="1" w:styleId="02Popisek-nzev">
    <w:name w:val="02 Popisek - název"/>
    <w:basedOn w:val="Standardnpsmoodstavce"/>
    <w:rsid w:val="005951D9"/>
    <w:rPr>
      <w:rFonts w:ascii="Arial" w:hAnsi="Arial"/>
      <w:i/>
      <w:iCs/>
      <w:spacing w:val="0"/>
      <w:position w:val="0"/>
      <w:sz w:val="16"/>
      <w:szCs w:val="16"/>
    </w:rPr>
  </w:style>
  <w:style w:type="character" w:customStyle="1" w:styleId="01Odstavec-tun">
    <w:name w:val="01 Odstavec - tučný"/>
    <w:basedOn w:val="Standardnpsmoodstavce"/>
    <w:rsid w:val="005951D9"/>
    <w:rPr>
      <w:rFonts w:ascii="Arial" w:hAnsi="Arial"/>
      <w:b/>
      <w:bCs/>
      <w:sz w:val="18"/>
      <w:szCs w:val="18"/>
    </w:rPr>
  </w:style>
  <w:style w:type="paragraph" w:customStyle="1" w:styleId="02Upozornn">
    <w:name w:val="02 Upozornění"/>
    <w:basedOn w:val="02Poznmka"/>
    <w:rPr>
      <w:b/>
      <w:bCs/>
    </w:rPr>
  </w:style>
  <w:style w:type="paragraph" w:customStyle="1" w:styleId="01Nadpisbloku">
    <w:name w:val="01 Nadpis bloku"/>
    <w:basedOn w:val="01Odstavec"/>
    <w:next w:val="01Odstavecprvn"/>
    <w:rsid w:val="00656647"/>
    <w:pPr>
      <w:keepNext/>
      <w:widowControl w:val="0"/>
      <w:tabs>
        <w:tab w:val="clear" w:pos="300"/>
        <w:tab w:val="clear" w:pos="600"/>
        <w:tab w:val="clear" w:pos="900"/>
        <w:tab w:val="clear" w:pos="1200"/>
        <w:tab w:val="clear" w:pos="1500"/>
        <w:tab w:val="clear" w:pos="1800"/>
        <w:tab w:val="clear" w:pos="2100"/>
        <w:tab w:val="clear" w:pos="2400"/>
        <w:tab w:val="left" w:pos="2552"/>
      </w:tabs>
      <w:spacing w:before="260"/>
      <w:ind w:left="2552" w:hanging="2552"/>
    </w:pPr>
    <w:rPr>
      <w:rFonts w:ascii="Verdana" w:hAnsi="Verdana"/>
      <w:b/>
      <w:bCs/>
      <w:color w:val="2C5085"/>
    </w:rPr>
  </w:style>
  <w:style w:type="character" w:customStyle="1" w:styleId="03Polokamenu">
    <w:name w:val="03 Položka menu"/>
    <w:basedOn w:val="Standardnpsmoodstavce"/>
    <w:rsid w:val="005951D9"/>
    <w:rPr>
      <w:rFonts w:ascii="Times New Roman" w:hAnsi="Times New Roman" w:cs="Arial"/>
      <w:i/>
      <w:iCs/>
      <w:sz w:val="19"/>
      <w:szCs w:val="19"/>
    </w:rPr>
  </w:style>
  <w:style w:type="character" w:styleId="Hypertextovodkaz">
    <w:name w:val="Hyperlink"/>
    <w:basedOn w:val="Standardnpsmoodstavce"/>
    <w:uiPriority w:val="99"/>
    <w:rsid w:val="00D25B0B"/>
    <w:rPr>
      <w:color w:val="000000"/>
      <w:sz w:val="18"/>
      <w:szCs w:val="18"/>
      <w:u w:val="none"/>
    </w:rPr>
  </w:style>
  <w:style w:type="paragraph" w:customStyle="1" w:styleId="01Nadpis4">
    <w:name w:val="01 Nadpis [4]"/>
    <w:basedOn w:val="Nadpis4"/>
    <w:next w:val="01Odstavecprvn"/>
    <w:rsid w:val="00BB123C"/>
    <w:pPr>
      <w:numPr>
        <w:ilvl w:val="3"/>
        <w:numId w:val="3"/>
      </w:numPr>
      <w:tabs>
        <w:tab w:val="clear" w:pos="0"/>
        <w:tab w:val="clear" w:pos="1474"/>
      </w:tabs>
    </w:pPr>
    <w:rPr>
      <w:sz w:val="18"/>
      <w:szCs w:val="18"/>
    </w:rPr>
  </w:style>
  <w:style w:type="paragraph" w:customStyle="1" w:styleId="01Nadpis5">
    <w:name w:val="01 Nadpis [5]"/>
    <w:basedOn w:val="Nadpis5"/>
    <w:next w:val="01Odstavecprvn"/>
    <w:rsid w:val="00BB123C"/>
    <w:pPr>
      <w:numPr>
        <w:ilvl w:val="4"/>
        <w:numId w:val="3"/>
      </w:numPr>
      <w:tabs>
        <w:tab w:val="clear" w:pos="0"/>
        <w:tab w:val="clear" w:pos="1474"/>
      </w:tabs>
      <w:spacing w:line="260" w:lineRule="exact"/>
    </w:pPr>
    <w:rPr>
      <w:sz w:val="18"/>
      <w:szCs w:val="18"/>
    </w:rPr>
  </w:style>
  <w:style w:type="paragraph" w:customStyle="1" w:styleId="02Nadpisupozornn">
    <w:name w:val="02 Nadpis upozornění"/>
    <w:basedOn w:val="02Nadpispoznmky"/>
    <w:next w:val="02Upozornn"/>
  </w:style>
  <w:style w:type="character" w:customStyle="1" w:styleId="01Odstavec-kurzva">
    <w:name w:val="01 Odstavec - kurzíva"/>
    <w:basedOn w:val="Standardnpsmoodstavce"/>
    <w:rsid w:val="005951D9"/>
    <w:rPr>
      <w:rFonts w:ascii="Arial" w:hAnsi="Arial"/>
      <w:i/>
      <w:iCs/>
      <w:sz w:val="18"/>
      <w:szCs w:val="18"/>
    </w:rPr>
  </w:style>
  <w:style w:type="character" w:customStyle="1" w:styleId="01Tmaodstavce">
    <w:name w:val="01 Téma odstavce"/>
    <w:basedOn w:val="03Klvesa"/>
    <w:rsid w:val="001005A3"/>
    <w:rPr>
      <w:rFonts w:ascii="Arial Black" w:hAnsi="Arial Black"/>
      <w:sz w:val="17"/>
      <w:szCs w:val="17"/>
    </w:rPr>
  </w:style>
  <w:style w:type="character" w:customStyle="1" w:styleId="02Polokamenu">
    <w:name w:val="02 Položka menu"/>
    <w:basedOn w:val="01Odstavec-kurzva"/>
    <w:rsid w:val="007041E7"/>
    <w:rPr>
      <w:rFonts w:ascii="Arial" w:hAnsi="Arial"/>
      <w:i/>
      <w:iCs/>
      <w:sz w:val="18"/>
      <w:szCs w:val="19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customStyle="1" w:styleId="03Zpat-slostrnky">
    <w:name w:val="03 Zápatí - číslo stránky"/>
    <w:basedOn w:val="Standardnpsmoodstavce"/>
    <w:rPr>
      <w:rFonts w:ascii="Arial Black" w:hAnsi="Arial Black"/>
      <w:sz w:val="16"/>
      <w:szCs w:val="16"/>
    </w:rPr>
  </w:style>
  <w:style w:type="paragraph" w:customStyle="1" w:styleId="03Zpat">
    <w:name w:val="03 Zápatí"/>
    <w:basedOn w:val="Normln"/>
    <w:pPr>
      <w:tabs>
        <w:tab w:val="center" w:pos="4536"/>
        <w:tab w:val="right" w:pos="9072"/>
      </w:tabs>
    </w:pPr>
    <w:rPr>
      <w:sz w:val="16"/>
      <w:szCs w:val="16"/>
    </w:rPr>
  </w:style>
  <w:style w:type="paragraph" w:customStyle="1" w:styleId="04Mstoprotabulku">
    <w:name w:val="04 Místo pro tabulku"/>
    <w:basedOn w:val="01Odstavec"/>
    <w:next w:val="Normln"/>
    <w:pPr>
      <w:tabs>
        <w:tab w:val="clear" w:pos="300"/>
        <w:tab w:val="clear" w:pos="600"/>
        <w:tab w:val="clear" w:pos="900"/>
        <w:tab w:val="clear" w:pos="1200"/>
        <w:tab w:val="clear" w:pos="1500"/>
        <w:tab w:val="clear" w:pos="1800"/>
        <w:tab w:val="clear" w:pos="2100"/>
        <w:tab w:val="clear" w:pos="2400"/>
        <w:tab w:val="left" w:pos="4860"/>
      </w:tabs>
      <w:spacing w:before="63" w:line="324" w:lineRule="auto"/>
      <w:ind w:firstLine="0"/>
    </w:pPr>
    <w:rPr>
      <w:rFonts w:cs="Arial"/>
      <w:color w:val="auto"/>
    </w:rPr>
  </w:style>
  <w:style w:type="character" w:customStyle="1" w:styleId="03Pkladvtextu">
    <w:name w:val="03 Příklad v textu"/>
    <w:basedOn w:val="Standardnpsmoodstavce"/>
    <w:rPr>
      <w:rFonts w:ascii="Courier" w:hAnsi="Courier"/>
      <w:color w:val="000000"/>
      <w:szCs w:val="18"/>
      <w:lang w:val="cs-CZ" w:eastAsia="cs-CZ" w:bidi="ar-SA"/>
    </w:rPr>
  </w:style>
  <w:style w:type="paragraph" w:customStyle="1" w:styleId="09Titulnlist-podtitul">
    <w:name w:val="09 Titulní list - podtitul"/>
    <w:basedOn w:val="Normln"/>
    <w:rsid w:val="004401B7"/>
    <w:pPr>
      <w:keepNext/>
      <w:keepLines/>
      <w:spacing w:before="260" w:after="410" w:line="410" w:lineRule="exact"/>
      <w:outlineLvl w:val="1"/>
    </w:pPr>
    <w:rPr>
      <w:rFonts w:ascii="Verdana" w:hAnsi="Verdana" w:cs="Times New Roman"/>
      <w:bCs/>
      <w:color w:val="2C5085"/>
      <w:sz w:val="30"/>
      <w:szCs w:val="30"/>
    </w:rPr>
  </w:style>
  <w:style w:type="paragraph" w:customStyle="1" w:styleId="09Titulnlist-titul">
    <w:name w:val="09 Titulní list - titul"/>
    <w:basedOn w:val="Normln"/>
    <w:rsid w:val="004401B7"/>
    <w:pPr>
      <w:keepNext/>
      <w:keepLines/>
      <w:spacing w:before="1300" w:line="520" w:lineRule="exact"/>
      <w:contextualSpacing/>
      <w:outlineLvl w:val="0"/>
    </w:pPr>
    <w:rPr>
      <w:rFonts w:ascii="Verdana" w:hAnsi="Verdana" w:cs="Times New Roman"/>
      <w:b/>
      <w:bCs/>
      <w:color w:val="2C5085"/>
      <w:sz w:val="44"/>
      <w:szCs w:val="44"/>
    </w:rPr>
  </w:style>
  <w:style w:type="paragraph" w:customStyle="1" w:styleId="01Odstavecslovan">
    <w:name w:val="01 Odstavec číslovaný"/>
    <w:basedOn w:val="01Odstavec"/>
    <w:rsid w:val="001005A3"/>
    <w:pPr>
      <w:numPr>
        <w:numId w:val="1"/>
      </w:numPr>
    </w:pPr>
  </w:style>
  <w:style w:type="paragraph" w:customStyle="1" w:styleId="02Popisekobrzku">
    <w:name w:val="02 Popisek obrázku"/>
    <w:basedOn w:val="02Popisektabulky"/>
    <w:next w:val="01Odstavecprvn"/>
    <w:rsid w:val="00203AC4"/>
    <w:pPr>
      <w:numPr>
        <w:numId w:val="4"/>
      </w:numPr>
    </w:pPr>
  </w:style>
  <w:style w:type="paragraph" w:customStyle="1" w:styleId="09dajvtiri">
    <w:name w:val="09 Údaj v tiráži"/>
    <w:basedOn w:val="01Odstavecprvn"/>
    <w:rsid w:val="00DE77EE"/>
    <w:pPr>
      <w:keepNext/>
      <w:keepLines/>
      <w:numPr>
        <w:ilvl w:val="0"/>
        <w:numId w:val="0"/>
      </w:numPr>
      <w:tabs>
        <w:tab w:val="clear" w:pos="300"/>
        <w:tab w:val="clear" w:pos="600"/>
        <w:tab w:val="clear" w:pos="900"/>
        <w:tab w:val="clear" w:pos="1200"/>
        <w:tab w:val="left" w:pos="1134"/>
      </w:tabs>
    </w:pPr>
    <w:rPr>
      <w:rFonts w:ascii="Verdana" w:hAnsi="Verdana"/>
    </w:rPr>
  </w:style>
  <w:style w:type="paragraph" w:customStyle="1" w:styleId="02Odrkaslovan">
    <w:name w:val="02 Odrážka číslovaná"/>
    <w:basedOn w:val="02Odrka"/>
    <w:rsid w:val="00226578"/>
    <w:pPr>
      <w:numPr>
        <w:numId w:val="2"/>
      </w:numPr>
      <w:tabs>
        <w:tab w:val="left" w:pos="544"/>
      </w:tabs>
    </w:pPr>
  </w:style>
  <w:style w:type="paragraph" w:styleId="Rejstk1">
    <w:name w:val="index 1"/>
    <w:basedOn w:val="Normln"/>
    <w:autoRedefine/>
    <w:semiHidden/>
    <w:pPr>
      <w:keepNext/>
      <w:widowControl/>
      <w:tabs>
        <w:tab w:val="right" w:pos="3746"/>
      </w:tabs>
      <w:spacing w:line="260" w:lineRule="exact"/>
      <w:ind w:left="176" w:hanging="176"/>
    </w:pPr>
    <w:rPr>
      <w:rFonts w:ascii="Times New Roman" w:hAnsi="Times New Roman"/>
      <w:szCs w:val="20"/>
    </w:rPr>
  </w:style>
  <w:style w:type="paragraph" w:styleId="Rejstk2">
    <w:name w:val="index 2"/>
    <w:basedOn w:val="Normln"/>
    <w:next w:val="Normln"/>
    <w:autoRedefine/>
    <w:semiHidden/>
    <w:pPr>
      <w:widowControl/>
      <w:tabs>
        <w:tab w:val="right" w:pos="3746"/>
      </w:tabs>
      <w:spacing w:line="260" w:lineRule="exact"/>
      <w:ind w:left="522"/>
    </w:pPr>
    <w:rPr>
      <w:rFonts w:ascii="Times New Roman" w:hAnsi="Times New Roman"/>
      <w:szCs w:val="20"/>
    </w:rPr>
  </w:style>
  <w:style w:type="paragraph" w:styleId="Hlavikarejstku">
    <w:name w:val="index heading"/>
    <w:basedOn w:val="Normln"/>
    <w:next w:val="Rejstk1"/>
    <w:semiHidden/>
    <w:pPr>
      <w:keepNext/>
      <w:spacing w:before="260" w:line="260" w:lineRule="exact"/>
      <w:contextualSpacing/>
    </w:pPr>
    <w:rPr>
      <w:rFonts w:ascii="Verdana" w:hAnsi="Verdana"/>
      <w:b/>
      <w:bCs/>
      <w:color w:val="2C507A"/>
      <w:sz w:val="24"/>
    </w:rPr>
  </w:style>
  <w:style w:type="table" w:customStyle="1" w:styleId="04Tabulka">
    <w:name w:val="04 Tabulka"/>
    <w:basedOn w:val="Normlntabulka"/>
    <w:rsid w:val="00B7264B"/>
    <w:pPr>
      <w:keepNext/>
      <w:keepLines/>
      <w:spacing w:line="264" w:lineRule="auto"/>
      <w:ind w:left="170" w:right="57"/>
    </w:pPr>
    <w:rPr>
      <w:rFonts w:ascii="Arial" w:hAnsi="Arial"/>
      <w:sz w:val="18"/>
    </w:rPr>
    <w:tblPr>
      <w:tblInd w:w="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left"/>
      </w:pPr>
      <w:rPr>
        <w:rFonts w:ascii="Arial" w:hAnsi="Arial"/>
        <w:sz w:val="18"/>
      </w:rPr>
      <w:tblPr/>
      <w:tcPr>
        <w:shd w:val="clear" w:color="auto" w:fill="C2D7E5"/>
      </w:tcPr>
    </w:tblStylePr>
    <w:tblStylePr w:type="firstCol">
      <w:pPr>
        <w:jc w:val="left"/>
      </w:pPr>
      <w:rPr>
        <w:rFonts w:ascii="Arial" w:hAnsi="Arial"/>
        <w:sz w:val="18"/>
      </w:rPr>
      <w:tblPr/>
      <w:tcPr>
        <w:shd w:val="clear" w:color="auto" w:fill="C2D7E5"/>
      </w:tcPr>
    </w:tblStylePr>
    <w:tblStylePr w:type="nwCell">
      <w:rPr>
        <w:rFonts w:ascii="Arial" w:hAnsi="Arial"/>
        <w:sz w:val="18"/>
      </w:rPr>
      <w:tblPr/>
      <w:tcPr>
        <w:shd w:val="clear" w:color="auto" w:fill="DBDBDC"/>
      </w:tcPr>
    </w:tblStylePr>
  </w:style>
  <w:style w:type="paragraph" w:customStyle="1" w:styleId="01Nadpis1bezsla">
    <w:name w:val="01 Nadpis [1] bez čísla"/>
    <w:basedOn w:val="01Nadpis1"/>
    <w:next w:val="01Odstavecprvn"/>
    <w:rsid w:val="0066505F"/>
    <w:pPr>
      <w:numPr>
        <w:numId w:val="0"/>
      </w:numPr>
      <w:spacing w:before="360"/>
    </w:pPr>
    <w:rPr>
      <w:lang w:val="de-DE"/>
    </w:rPr>
  </w:style>
  <w:style w:type="paragraph" w:customStyle="1" w:styleId="01Nadpis1bezobsahu">
    <w:name w:val="01 Nadpis [1] bez obsahu"/>
    <w:basedOn w:val="01Nadpis1"/>
    <w:next w:val="01Odstavecprvn"/>
    <w:rsid w:val="008D50CC"/>
    <w:pPr>
      <w:numPr>
        <w:numId w:val="0"/>
      </w:numPr>
      <w:outlineLvl w:val="9"/>
    </w:pPr>
    <w:rPr>
      <w:lang w:val="de-DE"/>
    </w:rPr>
  </w:style>
  <w:style w:type="character" w:styleId="Sledovanodkaz">
    <w:name w:val="FollowedHyperlink"/>
    <w:basedOn w:val="Standardnpsmoodstavce"/>
    <w:uiPriority w:val="99"/>
    <w:rsid w:val="00D25B0B"/>
    <w:rPr>
      <w:rFonts w:ascii="Times New Roman" w:hAnsi="Times New Roman"/>
      <w:color w:val="808080"/>
      <w:sz w:val="18"/>
      <w:szCs w:val="18"/>
      <w:u w:val="none"/>
    </w:rPr>
  </w:style>
  <w:style w:type="character" w:styleId="slostrnky">
    <w:name w:val="page number"/>
    <w:basedOn w:val="Standardnpsmoodstavce"/>
    <w:rsid w:val="008318DF"/>
  </w:style>
  <w:style w:type="paragraph" w:customStyle="1" w:styleId="02Nadpisvzvrudopisu">
    <w:name w:val="02 Nadpis v závěru dopisu"/>
    <w:basedOn w:val="Normln"/>
    <w:next w:val="01Odstavecprvn"/>
    <w:rsid w:val="002B0BF4"/>
    <w:pPr>
      <w:keepNext/>
      <w:widowControl/>
      <w:tabs>
        <w:tab w:val="left" w:pos="1588"/>
        <w:tab w:val="left" w:pos="4860"/>
      </w:tabs>
      <w:spacing w:before="756" w:line="312" w:lineRule="exact"/>
    </w:pPr>
    <w:rPr>
      <w:rFonts w:ascii="Arial Black" w:hAnsi="Arial Black" w:cs="Times New Roman"/>
      <w:caps/>
      <w:color w:val="auto"/>
      <w:spacing w:val="6"/>
      <w:sz w:val="14"/>
      <w:szCs w:val="24"/>
    </w:rPr>
  </w:style>
  <w:style w:type="paragraph" w:customStyle="1" w:styleId="02slovanseznamploh">
    <w:name w:val="02 Číslovaný seznam příloh"/>
    <w:basedOn w:val="01Odstavecprvn"/>
    <w:rsid w:val="002B0BF4"/>
    <w:pPr>
      <w:numPr>
        <w:ilvl w:val="0"/>
        <w:numId w:val="7"/>
      </w:numPr>
      <w:tabs>
        <w:tab w:val="clear" w:pos="300"/>
        <w:tab w:val="clear" w:pos="600"/>
        <w:tab w:val="clear" w:pos="900"/>
        <w:tab w:val="clear" w:pos="1200"/>
        <w:tab w:val="left" w:pos="4860"/>
      </w:tabs>
      <w:spacing w:line="312" w:lineRule="exact"/>
    </w:pPr>
    <w:rPr>
      <w:rFonts w:cs="Arial"/>
      <w:color w:val="auto"/>
      <w:szCs w:val="24"/>
    </w:rPr>
  </w:style>
  <w:style w:type="paragraph" w:customStyle="1" w:styleId="02dajvzvrudopisu">
    <w:name w:val="02 Údaj v závěru dopisu"/>
    <w:basedOn w:val="01Odstavecprvn"/>
    <w:rsid w:val="002B0BF4"/>
    <w:pPr>
      <w:keepNext/>
      <w:keepLines/>
      <w:numPr>
        <w:ilvl w:val="0"/>
        <w:numId w:val="0"/>
      </w:numPr>
      <w:tabs>
        <w:tab w:val="clear" w:pos="300"/>
        <w:tab w:val="clear" w:pos="600"/>
        <w:tab w:val="clear" w:pos="900"/>
        <w:tab w:val="clear" w:pos="1200"/>
        <w:tab w:val="left" w:pos="4860"/>
      </w:tabs>
      <w:spacing w:line="312" w:lineRule="exact"/>
    </w:pPr>
    <w:rPr>
      <w:rFonts w:cs="Arial"/>
      <w:color w:val="auto"/>
    </w:rPr>
  </w:style>
  <w:style w:type="character" w:customStyle="1" w:styleId="09dajvtiri-tun">
    <w:name w:val="09 Údaj v tiráži - tučné"/>
    <w:basedOn w:val="Standardnpsmoodstavce"/>
    <w:rsid w:val="00DE77EE"/>
    <w:rPr>
      <w:rFonts w:ascii="Verdana" w:hAnsi="Verdana"/>
      <w:b/>
      <w:spacing w:val="2"/>
      <w:sz w:val="18"/>
      <w:szCs w:val="18"/>
    </w:rPr>
  </w:style>
  <w:style w:type="paragraph" w:customStyle="1" w:styleId="ANadpistabulkybezmezeryped">
    <w:name w:val="A Nadpis tabulky bez mezery před"/>
    <w:basedOn w:val="Normln"/>
    <w:rsid w:val="00543F7D"/>
    <w:pPr>
      <w:widowControl/>
      <w:pBdr>
        <w:bottom w:val="single" w:sz="4" w:space="1" w:color="2C507A"/>
      </w:pBdr>
      <w:tabs>
        <w:tab w:val="left" w:pos="1700"/>
        <w:tab w:val="left" w:pos="3380"/>
      </w:tabs>
      <w:spacing w:line="260" w:lineRule="exact"/>
      <w:jc w:val="both"/>
    </w:pPr>
    <w:rPr>
      <w:rFonts w:ascii="Verdana" w:hAnsi="Verdana" w:cs="Times New Roman"/>
      <w:b/>
      <w:bCs/>
      <w:color w:val="2C507A"/>
      <w:sz w:val="18"/>
      <w:szCs w:val="20"/>
    </w:rPr>
  </w:style>
  <w:style w:type="paragraph" w:customStyle="1" w:styleId="ANadpistabulky">
    <w:name w:val="A Nadpis tabulky"/>
    <w:rsid w:val="00543F7D"/>
    <w:pPr>
      <w:pBdr>
        <w:bottom w:val="single" w:sz="4" w:space="1" w:color="2C507A"/>
      </w:pBdr>
      <w:tabs>
        <w:tab w:val="left" w:pos="1700"/>
        <w:tab w:val="left" w:pos="3380"/>
      </w:tabs>
      <w:spacing w:before="260" w:line="260" w:lineRule="exact"/>
      <w:jc w:val="both"/>
    </w:pPr>
    <w:rPr>
      <w:rFonts w:ascii="Verdana" w:hAnsi="Verdana" w:cs="Verdana"/>
      <w:b/>
      <w:bCs/>
      <w:color w:val="2C507A"/>
      <w:sz w:val="18"/>
      <w:szCs w:val="18"/>
      <w:lang w:val="cs-CZ" w:eastAsia="cs-CZ"/>
    </w:rPr>
  </w:style>
  <w:style w:type="paragraph" w:styleId="Textbubliny">
    <w:name w:val="Balloon Text"/>
    <w:basedOn w:val="Normln"/>
    <w:link w:val="TextbublinyChar"/>
    <w:rsid w:val="008A69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rsid w:val="008A693A"/>
    <w:rPr>
      <w:rFonts w:ascii="Tahoma" w:hAnsi="Tahoma" w:cs="Tahoma"/>
      <w:color w:val="000000"/>
      <w:sz w:val="16"/>
      <w:szCs w:val="16"/>
      <w:lang w:val="cs-CZ" w:eastAsia="cs-CZ"/>
    </w:rPr>
  </w:style>
  <w:style w:type="paragraph" w:styleId="Normlnweb">
    <w:name w:val="Normal (Web)"/>
    <w:basedOn w:val="Normln"/>
    <w:uiPriority w:val="99"/>
    <w:unhideWhenUsed/>
    <w:rsid w:val="00FB3BB1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FB3BB1"/>
    <w:rPr>
      <w:b/>
      <w:bCs/>
    </w:rPr>
  </w:style>
  <w:style w:type="paragraph" w:customStyle="1" w:styleId="Default">
    <w:name w:val="Default"/>
    <w:rsid w:val="00697D51"/>
    <w:pPr>
      <w:autoSpaceDE w:val="0"/>
      <w:autoSpaceDN w:val="0"/>
      <w:adjustRightInd w:val="0"/>
    </w:pPr>
    <w:rPr>
      <w:rFonts w:ascii="HelveticaNeue LightCond" w:hAnsi="HelveticaNeue LightCond" w:cs="HelveticaNeue LightCond"/>
      <w:color w:val="000000"/>
      <w:sz w:val="24"/>
      <w:szCs w:val="24"/>
    </w:rPr>
  </w:style>
  <w:style w:type="table" w:styleId="Mkatabulky">
    <w:name w:val="Table Grid"/>
    <w:basedOn w:val="Normlntabulka"/>
    <w:rsid w:val="00DF1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Vet65">
    <w:name w:val="02 Výčet 6.5"/>
    <w:basedOn w:val="02Vet"/>
    <w:qFormat/>
    <w:rsid w:val="00956513"/>
    <w:pPr>
      <w:tabs>
        <w:tab w:val="left" w:pos="3686"/>
      </w:tabs>
      <w:ind w:left="3686" w:hanging="3686"/>
    </w:pPr>
  </w:style>
  <w:style w:type="paragraph" w:styleId="Zkladntext">
    <w:name w:val="Body Text"/>
    <w:basedOn w:val="Normln"/>
    <w:link w:val="ZkladntextChar"/>
    <w:uiPriority w:val="99"/>
    <w:rsid w:val="006003CC"/>
    <w:pPr>
      <w:widowControl/>
      <w:spacing w:line="240" w:lineRule="auto"/>
    </w:pPr>
    <w:rPr>
      <w:rFonts w:ascii="Times New Roman" w:hAnsi="Times New Roman" w:cs="Times New Roman"/>
      <w:color w:val="auto"/>
      <w:sz w:val="24"/>
      <w:szCs w:val="20"/>
    </w:rPr>
  </w:style>
  <w:style w:type="character" w:customStyle="1" w:styleId="ZkladntextChar">
    <w:name w:val="Základní text Char"/>
    <w:basedOn w:val="Standardnpsmoodstavce"/>
    <w:link w:val="Zkladntext"/>
    <w:uiPriority w:val="99"/>
    <w:rsid w:val="006003CC"/>
    <w:rPr>
      <w:sz w:val="24"/>
      <w:lang w:val="cs-CZ" w:eastAsia="cs-CZ"/>
    </w:rPr>
  </w:style>
  <w:style w:type="paragraph" w:customStyle="1" w:styleId="fr">
    <w:name w:val="fr"/>
    <w:basedOn w:val="Normln"/>
    <w:rsid w:val="009638E7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character" w:styleId="Zdraznn">
    <w:name w:val="Emphasis"/>
    <w:basedOn w:val="Standardnpsmoodstavce"/>
    <w:uiPriority w:val="20"/>
    <w:qFormat/>
    <w:rsid w:val="008C73CA"/>
    <w:rPr>
      <w:i/>
      <w:iCs/>
    </w:rPr>
  </w:style>
  <w:style w:type="character" w:styleId="Odkaznakoment">
    <w:name w:val="annotation reference"/>
    <w:basedOn w:val="Standardnpsmoodstavce"/>
    <w:rsid w:val="00A754AA"/>
    <w:rPr>
      <w:sz w:val="16"/>
      <w:szCs w:val="16"/>
    </w:rPr>
  </w:style>
  <w:style w:type="paragraph" w:styleId="Textkomente">
    <w:name w:val="annotation text"/>
    <w:basedOn w:val="Normln"/>
    <w:link w:val="TextkomenteChar"/>
    <w:rsid w:val="00A754AA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rsid w:val="00A754AA"/>
    <w:rPr>
      <w:rFonts w:ascii="Arial" w:hAnsi="Arial" w:cs="Arial"/>
      <w:color w:val="000000"/>
      <w:lang w:val="cs-CZ" w:eastAsia="cs-CZ"/>
    </w:rPr>
  </w:style>
  <w:style w:type="paragraph" w:styleId="Pedmtkomente">
    <w:name w:val="annotation subject"/>
    <w:basedOn w:val="Textkomente"/>
    <w:next w:val="Textkomente"/>
    <w:link w:val="PedmtkomenteChar"/>
    <w:rsid w:val="00A754A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rsid w:val="00A754AA"/>
    <w:rPr>
      <w:rFonts w:ascii="Arial" w:hAnsi="Arial" w:cs="Arial"/>
      <w:b/>
      <w:bCs/>
      <w:color w:val="000000"/>
      <w:lang w:val="cs-CZ" w:eastAsia="cs-CZ"/>
    </w:rPr>
  </w:style>
  <w:style w:type="character" w:styleId="Zstupntext">
    <w:name w:val="Placeholder Text"/>
    <w:basedOn w:val="Standardnpsmoodstavce"/>
    <w:uiPriority w:val="99"/>
    <w:semiHidden/>
    <w:rsid w:val="000532CE"/>
    <w:rPr>
      <w:color w:val="808080"/>
    </w:rPr>
  </w:style>
  <w:style w:type="paragraph" w:styleId="Odstavecseseznamem">
    <w:name w:val="List Paragraph"/>
    <w:basedOn w:val="Normln"/>
    <w:uiPriority w:val="34"/>
    <w:qFormat/>
    <w:rsid w:val="00157F03"/>
    <w:pPr>
      <w:widowControl/>
      <w:spacing w:line="240" w:lineRule="auto"/>
      <w:ind w:left="720"/>
    </w:pPr>
    <w:rPr>
      <w:rFonts w:ascii="Calibri" w:eastAsiaTheme="minorHAnsi" w:hAnsi="Calibri" w:cs="Calibri"/>
      <w:color w:val="auto"/>
      <w:sz w:val="22"/>
      <w:szCs w:val="22"/>
      <w:lang w:val="en-US" w:eastAsia="en-US"/>
    </w:rPr>
  </w:style>
  <w:style w:type="character" w:customStyle="1" w:styleId="apple-tab-span">
    <w:name w:val="apple-tab-span"/>
    <w:basedOn w:val="Standardnpsmoodstavce"/>
    <w:rsid w:val="003E1667"/>
  </w:style>
  <w:style w:type="paragraph" w:customStyle="1" w:styleId="Content">
    <w:name w:val="Content"/>
    <w:basedOn w:val="Normln"/>
    <w:next w:val="Normln"/>
    <w:locked/>
    <w:rsid w:val="001C7869"/>
    <w:pPr>
      <w:widowControl/>
      <w:overflowPunct w:val="0"/>
      <w:autoSpaceDE w:val="0"/>
      <w:autoSpaceDN w:val="0"/>
      <w:adjustRightInd w:val="0"/>
      <w:spacing w:before="240" w:after="120" w:line="240" w:lineRule="auto"/>
      <w:jc w:val="both"/>
      <w:textAlignment w:val="baseline"/>
    </w:pPr>
    <w:rPr>
      <w:rFonts w:cs="Times New Roman"/>
      <w:b/>
      <w:color w:val="auto"/>
      <w:sz w:val="36"/>
      <w:szCs w:val="20"/>
      <w:lang w:val="sk-SK" w:eastAsia="en-US"/>
    </w:rPr>
  </w:style>
  <w:style w:type="paragraph" w:styleId="Seznamsodrkami">
    <w:name w:val="List Bullet"/>
    <w:basedOn w:val="Normln"/>
    <w:rsid w:val="001C7869"/>
    <w:pPr>
      <w:widowControl/>
      <w:numPr>
        <w:numId w:val="8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</w:pPr>
    <w:rPr>
      <w:rFonts w:cs="Times New Roman"/>
      <w:color w:val="auto"/>
      <w:szCs w:val="20"/>
      <w:lang w:val="sk-SK" w:eastAsia="en-US"/>
    </w:rPr>
  </w:style>
  <w:style w:type="paragraph" w:customStyle="1" w:styleId="01Prvnodstavec">
    <w:name w:val="01 První odstavec"/>
    <w:basedOn w:val="Normln"/>
    <w:next w:val="01Odstavec"/>
    <w:link w:val="01PrvnodstavecChar1"/>
    <w:rsid w:val="00784902"/>
    <w:pPr>
      <w:widowControl/>
      <w:tabs>
        <w:tab w:val="num" w:pos="0"/>
        <w:tab w:val="left" w:pos="300"/>
        <w:tab w:val="left" w:pos="600"/>
        <w:tab w:val="left" w:pos="900"/>
        <w:tab w:val="left" w:pos="1200"/>
      </w:tabs>
      <w:spacing w:line="260" w:lineRule="exact"/>
    </w:pPr>
    <w:rPr>
      <w:rFonts w:ascii="Times New Roman" w:hAnsi="Times New Roman" w:cs="Times New Roman"/>
      <w:szCs w:val="20"/>
    </w:rPr>
  </w:style>
  <w:style w:type="character" w:customStyle="1" w:styleId="01PrvnodstavecChar1">
    <w:name w:val="01 První odstavec Char1"/>
    <w:basedOn w:val="Standardnpsmoodstavce"/>
    <w:link w:val="01Prvnodstavec"/>
    <w:locked/>
    <w:rsid w:val="00784902"/>
    <w:rPr>
      <w:color w:val="000000"/>
      <w:lang w:val="cs-CZ" w:eastAsia="cs-CZ"/>
    </w:rPr>
  </w:style>
  <w:style w:type="character" w:customStyle="1" w:styleId="01NadpisblokuChar">
    <w:name w:val="01 Nadpis bloku Char"/>
    <w:basedOn w:val="01OdstavecChar"/>
    <w:rsid w:val="00784902"/>
    <w:rPr>
      <w:rFonts w:ascii="Verdana" w:hAnsi="Verdana"/>
      <w:b/>
      <w:bCs/>
      <w:color w:val="2C5085"/>
      <w:sz w:val="18"/>
      <w:szCs w:val="18"/>
      <w:lang w:val="cs-CZ" w:eastAsia="cs-CZ" w:bidi="ar-SA"/>
    </w:rPr>
  </w:style>
  <w:style w:type="paragraph" w:styleId="Textpoznpodarou">
    <w:name w:val="footnote text"/>
    <w:basedOn w:val="Normln"/>
    <w:link w:val="TextpoznpodarouChar"/>
    <w:rsid w:val="001D4968"/>
    <w:pPr>
      <w:spacing w:line="240" w:lineRule="auto"/>
    </w:pPr>
    <w:rPr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1D4968"/>
    <w:rPr>
      <w:rFonts w:ascii="Arial" w:hAnsi="Arial" w:cs="Arial"/>
      <w:color w:val="000000"/>
      <w:lang w:val="cs-CZ" w:eastAsia="cs-CZ"/>
    </w:rPr>
  </w:style>
  <w:style w:type="character" w:styleId="Znakapoznpodarou">
    <w:name w:val="footnote reference"/>
    <w:basedOn w:val="Standardnpsmoodstavce"/>
    <w:rsid w:val="001D4968"/>
    <w:rPr>
      <w:vertAlign w:val="superscript"/>
    </w:rPr>
  </w:style>
  <w:style w:type="paragraph" w:customStyle="1" w:styleId="01Odrkastekou">
    <w:name w:val="01 Odrážka s tečkou"/>
    <w:basedOn w:val="01Odstavec"/>
    <w:rsid w:val="002D7972"/>
    <w:pPr>
      <w:numPr>
        <w:numId w:val="9"/>
      </w:numPr>
      <w:tabs>
        <w:tab w:val="clear" w:pos="300"/>
        <w:tab w:val="clear" w:pos="600"/>
        <w:tab w:val="clear" w:pos="900"/>
        <w:tab w:val="clear" w:pos="1200"/>
        <w:tab w:val="clear" w:pos="1500"/>
        <w:tab w:val="clear" w:pos="1800"/>
        <w:tab w:val="clear" w:pos="2100"/>
        <w:tab w:val="clear" w:pos="2400"/>
        <w:tab w:val="num" w:pos="284"/>
        <w:tab w:val="left" w:pos="4860"/>
      </w:tabs>
      <w:spacing w:before="252" w:line="336" w:lineRule="auto"/>
    </w:pPr>
    <w:rPr>
      <w:rFonts w:cs="Arial"/>
      <w:color w:val="auto"/>
      <w:szCs w:val="24"/>
    </w:rPr>
  </w:style>
  <w:style w:type="paragraph" w:customStyle="1" w:styleId="01Odrkaspsmenem">
    <w:name w:val="01 Odrážka s písmenem"/>
    <w:basedOn w:val="01Odrkastekou"/>
    <w:rsid w:val="002D7972"/>
    <w:pPr>
      <w:numPr>
        <w:numId w:val="10"/>
      </w:numPr>
      <w:tabs>
        <w:tab w:val="left" w:pos="284"/>
      </w:tabs>
    </w:pPr>
  </w:style>
  <w:style w:type="paragraph" w:customStyle="1" w:styleId="GAP-Bulet">
    <w:name w:val="GAP-Bulet"/>
    <w:basedOn w:val="Normln"/>
    <w:uiPriority w:val="99"/>
    <w:rsid w:val="000F145C"/>
    <w:pPr>
      <w:widowControl/>
      <w:numPr>
        <w:numId w:val="11"/>
      </w:numPr>
      <w:spacing w:after="120" w:line="240" w:lineRule="auto"/>
    </w:pPr>
    <w:rPr>
      <w:rFonts w:cs="Times New Roman"/>
      <w:color w:val="auto"/>
      <w:szCs w:val="20"/>
    </w:rPr>
  </w:style>
  <w:style w:type="paragraph" w:customStyle="1" w:styleId="odstavecslovan1">
    <w:name w:val="odstavec číslovaný 1"/>
    <w:basedOn w:val="Nadpis2"/>
    <w:uiPriority w:val="99"/>
    <w:rsid w:val="000F145C"/>
    <w:pPr>
      <w:keepNext w:val="0"/>
      <w:keepLines w:val="0"/>
      <w:widowControl/>
      <w:tabs>
        <w:tab w:val="clear" w:pos="0"/>
        <w:tab w:val="num" w:pos="720"/>
      </w:tabs>
      <w:spacing w:before="120" w:after="120" w:line="240" w:lineRule="auto"/>
      <w:ind w:left="454" w:hanging="454"/>
      <w:jc w:val="both"/>
    </w:pPr>
    <w:rPr>
      <w:rFonts w:ascii="Arial" w:hAnsi="Arial" w:cs="Arial"/>
      <w:b w:val="0"/>
      <w:bCs w:val="0"/>
      <w:noProof/>
      <w:color w:val="auto"/>
      <w:szCs w:val="20"/>
    </w:rPr>
  </w:style>
  <w:style w:type="paragraph" w:customStyle="1" w:styleId="Ploha-odrkapsmenov">
    <w:name w:val="Příloha - odrážka písmenová"/>
    <w:basedOn w:val="Normln"/>
    <w:uiPriority w:val="99"/>
    <w:rsid w:val="00BA28AF"/>
    <w:pPr>
      <w:widowControl/>
      <w:tabs>
        <w:tab w:val="num" w:pos="1571"/>
      </w:tabs>
      <w:spacing w:after="240" w:line="240" w:lineRule="auto"/>
      <w:ind w:left="1134" w:hanging="283"/>
      <w:jc w:val="both"/>
    </w:pPr>
    <w:rPr>
      <w:rFonts w:cs="Times New Roman"/>
      <w:color w:val="auto"/>
      <w:sz w:val="24"/>
      <w:szCs w:val="20"/>
    </w:rPr>
  </w:style>
  <w:style w:type="paragraph" w:styleId="Bezmezer">
    <w:name w:val="No Spacing"/>
    <w:uiPriority w:val="1"/>
    <w:qFormat/>
    <w:rsid w:val="00765945"/>
    <w:rPr>
      <w:rFonts w:asciiTheme="minorHAnsi" w:eastAsiaTheme="minorHAnsi" w:hAnsiTheme="minorHAnsi" w:cstheme="minorBidi"/>
      <w:sz w:val="22"/>
      <w:szCs w:val="22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C508ED"/>
    <w:rPr>
      <w:rFonts w:ascii="Verdana" w:hAnsi="Verdana"/>
      <w:b/>
      <w:bCs/>
      <w:color w:val="2C5085"/>
      <w:sz w:val="24"/>
      <w:szCs w:val="24"/>
      <w:lang w:val="cs-CZ" w:eastAsia="cs-CZ"/>
    </w:rPr>
  </w:style>
  <w:style w:type="table" w:customStyle="1" w:styleId="04Tabulka1">
    <w:name w:val="04 Tabulka1"/>
    <w:basedOn w:val="Normlntabulka"/>
    <w:rsid w:val="003C3C15"/>
    <w:pPr>
      <w:keepNext/>
      <w:keepLines/>
      <w:spacing w:line="264" w:lineRule="auto"/>
      <w:ind w:left="170" w:right="57"/>
    </w:pPr>
    <w:rPr>
      <w:rFonts w:ascii="Arial" w:hAnsi="Arial"/>
      <w:sz w:val="18"/>
      <w:lang w:val="cs-CZ" w:eastAsia="cs-CZ"/>
    </w:rPr>
    <w:tblPr>
      <w:tblInd w:w="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left"/>
      </w:pPr>
      <w:rPr>
        <w:rFonts w:ascii="Arial" w:hAnsi="Arial"/>
        <w:sz w:val="18"/>
      </w:rPr>
      <w:tblPr/>
      <w:tcPr>
        <w:shd w:val="clear" w:color="auto" w:fill="C2D7E5"/>
      </w:tcPr>
    </w:tblStylePr>
    <w:tblStylePr w:type="firstCol">
      <w:pPr>
        <w:jc w:val="left"/>
      </w:pPr>
      <w:rPr>
        <w:rFonts w:ascii="Arial" w:hAnsi="Arial"/>
        <w:sz w:val="18"/>
      </w:rPr>
      <w:tblPr/>
      <w:tcPr>
        <w:shd w:val="clear" w:color="auto" w:fill="C2D7E5"/>
      </w:tcPr>
    </w:tblStylePr>
    <w:tblStylePr w:type="nwCell">
      <w:rPr>
        <w:rFonts w:ascii="Arial" w:hAnsi="Arial"/>
        <w:sz w:val="18"/>
      </w:rPr>
      <w:tblPr/>
      <w:tcPr>
        <w:shd w:val="clear" w:color="auto" w:fill="DBDBDC"/>
      </w:tcPr>
    </w:tblStylePr>
  </w:style>
  <w:style w:type="paragraph" w:styleId="Titulek">
    <w:name w:val="caption"/>
    <w:basedOn w:val="Normln"/>
    <w:next w:val="Normln"/>
    <w:semiHidden/>
    <w:unhideWhenUsed/>
    <w:qFormat/>
    <w:rsid w:val="0019530E"/>
    <w:pPr>
      <w:spacing w:after="200" w:line="240" w:lineRule="auto"/>
    </w:pPr>
    <w:rPr>
      <w:i/>
      <w:iCs/>
      <w:color w:val="1F497D" w:themeColor="text2"/>
      <w:sz w:val="18"/>
    </w:rPr>
  </w:style>
  <w:style w:type="paragraph" w:customStyle="1" w:styleId="01Nadpisodstavce">
    <w:name w:val="01 Nadpis odstavce"/>
    <w:basedOn w:val="01Nadpisbloku"/>
    <w:qFormat/>
    <w:rsid w:val="003253A0"/>
    <w:pPr>
      <w:spacing w:before="120"/>
    </w:pPr>
    <w:rPr>
      <w:color w:val="auto"/>
      <w:lang w:val="en-US" w:eastAsia="en-US"/>
    </w:rPr>
  </w:style>
  <w:style w:type="character" w:customStyle="1" w:styleId="A2">
    <w:name w:val="A2"/>
    <w:uiPriority w:val="99"/>
    <w:rsid w:val="00D9118B"/>
    <w:rPr>
      <w:rFonts w:cs="HelveticaNeue Condensed"/>
      <w:color w:val="000000"/>
      <w:sz w:val="19"/>
      <w:szCs w:val="19"/>
    </w:rPr>
  </w:style>
  <w:style w:type="paragraph" w:customStyle="1" w:styleId="Numbered">
    <w:name w:val="Numbered"/>
    <w:basedOn w:val="Normln"/>
    <w:rsid w:val="00BC6310"/>
    <w:pPr>
      <w:widowControl/>
      <w:numPr>
        <w:numId w:val="27"/>
      </w:numPr>
      <w:spacing w:after="120" w:line="288" w:lineRule="auto"/>
    </w:pPr>
    <w:rPr>
      <w:rFonts w:ascii="Times New Roman" w:eastAsiaTheme="minorHAnsi" w:hAnsi="Times New Roman" w:cs="Times New Roman"/>
      <w:color w:val="auto"/>
      <w:sz w:val="24"/>
      <w:szCs w:val="24"/>
      <w:lang w:eastAsia="en-US"/>
    </w:rPr>
  </w:style>
  <w:style w:type="paragraph" w:customStyle="1" w:styleId="Paragraph2">
    <w:name w:val="Paragraph 2"/>
    <w:basedOn w:val="Normln"/>
    <w:rsid w:val="00BC6310"/>
    <w:pPr>
      <w:widowControl/>
      <w:numPr>
        <w:ilvl w:val="1"/>
        <w:numId w:val="27"/>
      </w:numPr>
      <w:spacing w:after="120" w:line="288" w:lineRule="auto"/>
    </w:pPr>
    <w:rPr>
      <w:rFonts w:ascii="Times New Roman" w:eastAsiaTheme="minorHAnsi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36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29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6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9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63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74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681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6233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7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0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7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31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2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1263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4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0469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0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4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91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9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3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3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4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27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8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38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2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76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1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76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6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8715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6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72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TEXTY\Public\Sablony\Word\Vzor%20nabidky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3299C-A786-4FB2-B8C3-A807D6F3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Vzor nabidky</Template>
  <TotalTime>0</TotalTime>
  <Pages>4</Pages>
  <Words>1093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Links>
    <vt:vector size="108" baseType="variant">
      <vt:variant>
        <vt:i4>1441843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_Toc291768671</vt:lpwstr>
      </vt:variant>
      <vt:variant>
        <vt:i4>1441843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_Toc291768670</vt:lpwstr>
      </vt:variant>
      <vt:variant>
        <vt:i4>1507379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_Toc291768669</vt:lpwstr>
      </vt:variant>
      <vt:variant>
        <vt:i4>1507379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_Toc291768668</vt:lpwstr>
      </vt:variant>
      <vt:variant>
        <vt:i4>1507379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_Toc291768667</vt:lpwstr>
      </vt:variant>
      <vt:variant>
        <vt:i4>1507379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_Toc291768666</vt:lpwstr>
      </vt:variant>
      <vt:variant>
        <vt:i4>1507379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_Toc291768665</vt:lpwstr>
      </vt:variant>
      <vt:variant>
        <vt:i4>1507379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_Toc291768664</vt:lpwstr>
      </vt:variant>
      <vt:variant>
        <vt:i4>1507379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_Toc291768663</vt:lpwstr>
      </vt:variant>
      <vt:variant>
        <vt:i4>1507379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_Toc291768662</vt:lpwstr>
      </vt:variant>
      <vt:variant>
        <vt:i4>1507379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_Toc291768661</vt:lpwstr>
      </vt:variant>
      <vt:variant>
        <vt:i4>1507379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_Toc291768660</vt:lpwstr>
      </vt:variant>
      <vt:variant>
        <vt:i4>1310771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_Toc291768659</vt:lpwstr>
      </vt:variant>
      <vt:variant>
        <vt:i4>1310771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_Toc291768658</vt:lpwstr>
      </vt:variant>
      <vt:variant>
        <vt:i4>1310771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_Toc291768657</vt:lpwstr>
      </vt:variant>
      <vt:variant>
        <vt:i4>1310771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_Toc291768656</vt:lpwstr>
      </vt:variant>
      <vt:variant>
        <vt:i4>1310771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_Toc291768655</vt:lpwstr>
      </vt:variant>
      <vt:variant>
        <vt:i4>1310771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_Toc291768654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Vlcek Vaclav</dc:creator>
  <cp:lastModifiedBy>Vlcek Vaclav</cp:lastModifiedBy>
  <cp:revision>2</cp:revision>
  <dcterms:created xsi:type="dcterms:W3CDTF">2026-02-05T13:05:00Z</dcterms:created>
  <dcterms:modified xsi:type="dcterms:W3CDTF">2026-02-05T13:05:00Z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6d9757-80ae-4c87-b4d7-9ffa7a0710d0_Enabled">
    <vt:lpwstr>true</vt:lpwstr>
  </property>
  <property fmtid="{D5CDD505-2E9C-101B-9397-08002B2CF9AE}" pid="3" name="MSIP_Label_076d9757-80ae-4c87-b4d7-9ffa7a0710d0_SetDate">
    <vt:lpwstr>2024-06-26T08:13:25Z</vt:lpwstr>
  </property>
  <property fmtid="{D5CDD505-2E9C-101B-9397-08002B2CF9AE}" pid="4" name="MSIP_Label_076d9757-80ae-4c87-b4d7-9ffa7a0710d0_Method">
    <vt:lpwstr>Standard</vt:lpwstr>
  </property>
  <property fmtid="{D5CDD505-2E9C-101B-9397-08002B2CF9AE}" pid="5" name="MSIP_Label_076d9757-80ae-4c87-b4d7-9ffa7a0710d0_Name">
    <vt:lpwstr>076d9757-80ae-4c87-b4d7-9ffa7a0710d0</vt:lpwstr>
  </property>
  <property fmtid="{D5CDD505-2E9C-101B-9397-08002B2CF9AE}" pid="6" name="MSIP_Label_076d9757-80ae-4c87-b4d7-9ffa7a0710d0_SiteId">
    <vt:lpwstr>c79e7c80-cff5-4503-b468-3702cea89272</vt:lpwstr>
  </property>
  <property fmtid="{D5CDD505-2E9C-101B-9397-08002B2CF9AE}" pid="7" name="MSIP_Label_076d9757-80ae-4c87-b4d7-9ffa7a0710d0_ActionId">
    <vt:lpwstr>5e53fdde-0329-4354-9172-54e23166ffee</vt:lpwstr>
  </property>
  <property fmtid="{D5CDD505-2E9C-101B-9397-08002B2CF9AE}" pid="8" name="MSIP_Label_076d9757-80ae-4c87-b4d7-9ffa7a0710d0_ContentBits">
    <vt:lpwstr>0</vt:lpwstr>
  </property>
</Properties>
</file>